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33C14" w14:textId="74ADFDB1" w:rsidR="00B222AC" w:rsidRPr="0075369D" w:rsidRDefault="00B222AC" w:rsidP="00560D6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26B2BC05" w14:textId="51EA7187" w:rsidR="00560D67" w:rsidRPr="0075369D" w:rsidRDefault="00560D67" w:rsidP="00560D6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75369D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776" behindDoc="0" locked="0" layoutInCell="1" allowOverlap="1" wp14:anchorId="6BCC8DDA" wp14:editId="1B8F2CFC">
            <wp:simplePos x="0" y="0"/>
            <wp:positionH relativeFrom="margin">
              <wp:align>center</wp:align>
            </wp:positionH>
            <wp:positionV relativeFrom="paragraph">
              <wp:posOffset>8766</wp:posOffset>
            </wp:positionV>
            <wp:extent cx="2838450" cy="767080"/>
            <wp:effectExtent l="0" t="0" r="0" b="0"/>
            <wp:wrapNone/>
            <wp:docPr id="1946934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34019" name="Imagen 194693401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FA5D3B" w14:textId="77777777" w:rsidR="00560D67" w:rsidRPr="0075369D" w:rsidRDefault="00560D67" w:rsidP="00560D6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7C251DD4" w14:textId="34E4DF39" w:rsidR="00B222AC" w:rsidRPr="0075369D" w:rsidRDefault="00B222AC" w:rsidP="00560D6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720C0D29" w14:textId="77777777" w:rsidR="00B222AC" w:rsidRPr="0075369D" w:rsidRDefault="00B222AC" w:rsidP="00560D6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1F54EC6D" w14:textId="20C6FF34" w:rsidR="00B222AC" w:rsidRPr="0075369D" w:rsidRDefault="00B222AC" w:rsidP="00560D6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75369D">
        <w:rPr>
          <w:rFonts w:ascii="Times New Roman" w:hAnsi="Times New Roman" w:cs="Times New Roman"/>
          <w:b/>
          <w:bCs/>
          <w:noProof/>
          <w:sz w:val="32"/>
          <w:szCs w:val="32"/>
        </w:rPr>
        <w:t>Carrera de Ingeniería de Software con IA</w:t>
      </w:r>
    </w:p>
    <w:p w14:paraId="17FEC60D" w14:textId="77777777" w:rsidR="00B222AC" w:rsidRPr="0075369D" w:rsidRDefault="00B222AC" w:rsidP="00560D6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6B66E1B6" w14:textId="1D5997D1" w:rsidR="00E331E0" w:rsidRPr="0075369D" w:rsidRDefault="00B222AC" w:rsidP="00E331E0">
      <w:pPr>
        <w:jc w:val="center"/>
        <w:rPr>
          <w:rFonts w:ascii="Times New Roman" w:hAnsi="Times New Roman" w:cs="Times New Roman"/>
        </w:rPr>
      </w:pPr>
      <w:r w:rsidRPr="0075369D">
        <w:rPr>
          <w:rFonts w:ascii="Times New Roman" w:hAnsi="Times New Roman" w:cs="Times New Roman"/>
          <w:b/>
          <w:bCs/>
          <w:noProof/>
          <w:sz w:val="32"/>
          <w:szCs w:val="32"/>
        </w:rPr>
        <w:t>────────────</w:t>
      </w:r>
    </w:p>
    <w:p w14:paraId="6DE37CC5" w14:textId="77777777" w:rsidR="0089516E" w:rsidRPr="0075369D" w:rsidRDefault="0089516E" w:rsidP="0089516E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lang w:val="es-PE"/>
        </w:rPr>
      </w:pPr>
      <w:r w:rsidRPr="0075369D">
        <w:rPr>
          <w:rFonts w:ascii="Times New Roman" w:hAnsi="Times New Roman" w:cs="Times New Roman"/>
          <w:b/>
          <w:bCs/>
          <w:noProof/>
          <w:sz w:val="32"/>
          <w:szCs w:val="32"/>
          <w:lang w:val="es-PE"/>
        </w:rPr>
        <w:t>Gestión de Inventario Tecnológico (TechInventory)</w:t>
      </w:r>
    </w:p>
    <w:p w14:paraId="461CB05F" w14:textId="64EDE3D9" w:rsidR="00B222AC" w:rsidRPr="0075369D" w:rsidRDefault="00B222AC" w:rsidP="00560D6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75369D">
        <w:rPr>
          <w:rFonts w:ascii="Times New Roman" w:hAnsi="Times New Roman" w:cs="Times New Roman"/>
          <w:b/>
          <w:bCs/>
          <w:noProof/>
          <w:sz w:val="32"/>
          <w:szCs w:val="32"/>
        </w:rPr>
        <w:t>────────────</w:t>
      </w:r>
    </w:p>
    <w:p w14:paraId="03A6FB13" w14:textId="77777777" w:rsidR="00B222AC" w:rsidRPr="0075369D" w:rsidRDefault="00B222AC" w:rsidP="00560D6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55A6FF9B" w14:textId="5A61F87E" w:rsidR="00B222AC" w:rsidRPr="0075369D" w:rsidRDefault="00B222AC" w:rsidP="00560D6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75369D">
        <w:rPr>
          <w:rFonts w:ascii="Times New Roman" w:hAnsi="Times New Roman" w:cs="Times New Roman"/>
          <w:b/>
          <w:bCs/>
          <w:noProof/>
          <w:sz w:val="32"/>
          <w:szCs w:val="32"/>
        </w:rPr>
        <w:t>Curso: Diseño</w:t>
      </w:r>
      <w:r w:rsidR="3643D28F" w:rsidRPr="0075369D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: </w:t>
      </w:r>
      <w:r w:rsidR="0089516E" w:rsidRPr="0075369D">
        <w:rPr>
          <w:rFonts w:ascii="Times New Roman" w:hAnsi="Times New Roman" w:cs="Times New Roman"/>
          <w:b/>
          <w:bCs/>
          <w:noProof/>
          <w:sz w:val="32"/>
          <w:szCs w:val="32"/>
        </w:rPr>
        <w:t>FULLSTACK DEVELOPER SOFTWARE</w:t>
      </w:r>
    </w:p>
    <w:p w14:paraId="129C170E" w14:textId="77777777" w:rsidR="00B222AC" w:rsidRPr="0075369D" w:rsidRDefault="00B222AC" w:rsidP="00560D6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02A8C803" w14:textId="0594E69D" w:rsidR="00B222AC" w:rsidRPr="0075369D" w:rsidRDefault="00B222AC" w:rsidP="00560D6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75369D">
        <w:rPr>
          <w:rFonts w:ascii="Times New Roman" w:hAnsi="Times New Roman" w:cs="Times New Roman"/>
          <w:b/>
          <w:bCs/>
          <w:noProof/>
          <w:sz w:val="32"/>
          <w:szCs w:val="32"/>
        </w:rPr>
        <w:t>Docente: Silva Orihuela Luis</w:t>
      </w:r>
    </w:p>
    <w:p w14:paraId="2300603F" w14:textId="77777777" w:rsidR="00B222AC" w:rsidRPr="0075369D" w:rsidRDefault="00B222AC" w:rsidP="00560D6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200DC161" w14:textId="4C422512" w:rsidR="00B222AC" w:rsidRPr="0075369D" w:rsidRDefault="00B222AC" w:rsidP="00560D6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75369D">
        <w:rPr>
          <w:rFonts w:ascii="Times New Roman" w:hAnsi="Times New Roman" w:cs="Times New Roman"/>
          <w:b/>
          <w:bCs/>
          <w:noProof/>
          <w:sz w:val="32"/>
          <w:szCs w:val="32"/>
        </w:rPr>
        <w:t>Estudiante: Cavero Alvarez Dayron Junior</w:t>
      </w:r>
    </w:p>
    <w:p w14:paraId="217A897D" w14:textId="299EB56A" w:rsidR="00B222AC" w:rsidRPr="0075369D" w:rsidRDefault="00B222AC" w:rsidP="00560D6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4AC0791C" w14:textId="070B7DC4" w:rsidR="00B222AC" w:rsidRPr="0075369D" w:rsidRDefault="00B222AC" w:rsidP="00560D6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75369D">
        <w:rPr>
          <w:rFonts w:ascii="Times New Roman" w:hAnsi="Times New Roman" w:cs="Times New Roman"/>
          <w:b/>
          <w:bCs/>
          <w:noProof/>
          <w:sz w:val="32"/>
          <w:szCs w:val="32"/>
        </w:rPr>
        <w:t>Ciclo: V Ciclo</w:t>
      </w:r>
    </w:p>
    <w:p w14:paraId="54F313F8" w14:textId="756DBFE8" w:rsidR="00B222AC" w:rsidRPr="0075369D" w:rsidRDefault="00B222AC" w:rsidP="00560D6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0C51E10C" w14:textId="3B10239C" w:rsidR="00B222AC" w:rsidRPr="0075369D" w:rsidRDefault="00B222AC" w:rsidP="00560D6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75369D">
        <w:rPr>
          <w:rFonts w:ascii="Times New Roman" w:hAnsi="Times New Roman" w:cs="Times New Roman"/>
          <w:b/>
          <w:bCs/>
          <w:noProof/>
          <w:sz w:val="32"/>
          <w:szCs w:val="32"/>
        </w:rPr>
        <w:t>SENATI – Perú</w:t>
      </w:r>
    </w:p>
    <w:p w14:paraId="4797F3C2" w14:textId="2DBEFB7D" w:rsidR="00B222AC" w:rsidRPr="0075369D" w:rsidRDefault="00B222AC" w:rsidP="00560D6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75369D">
        <w:rPr>
          <w:rFonts w:ascii="Times New Roman" w:hAnsi="Times New Roman" w:cs="Times New Roman"/>
          <w:b/>
          <w:bCs/>
          <w:noProof/>
          <w:sz w:val="32"/>
          <w:szCs w:val="32"/>
        </w:rPr>
        <w:t>2026</w:t>
      </w:r>
    </w:p>
    <w:p w14:paraId="02C367E6" w14:textId="77777777" w:rsidR="00E57CB2" w:rsidRPr="0075369D" w:rsidRDefault="00E57CB2" w:rsidP="00560D6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41F58EFF" w14:textId="77777777" w:rsidR="00E57CB2" w:rsidRPr="0075369D" w:rsidRDefault="00E57CB2" w:rsidP="00560D6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00652935" w14:textId="77777777" w:rsidR="00E57CB2" w:rsidRPr="0075369D" w:rsidRDefault="00E57CB2" w:rsidP="00560D67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2492406F" w14:textId="77777777" w:rsidR="00602FF9" w:rsidRPr="0075369D" w:rsidRDefault="00602FF9" w:rsidP="0089516E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15B83885" w14:textId="440C3D23" w:rsidR="0089516E" w:rsidRPr="0075369D" w:rsidRDefault="0089516E" w:rsidP="00602FF9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75369D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t>DOCUMENTO DE DISEÑO TECNICO</w:t>
      </w:r>
    </w:p>
    <w:p w14:paraId="239D214B" w14:textId="77777777" w:rsidR="0089516E" w:rsidRPr="0075369D" w:rsidRDefault="0089516E" w:rsidP="0089516E">
      <w:pPr>
        <w:rPr>
          <w:rFonts w:ascii="Times New Roman" w:hAnsi="Times New Roman" w:cs="Times New Roman"/>
          <w:b/>
          <w:bCs/>
          <w:noProof/>
        </w:rPr>
      </w:pPr>
    </w:p>
    <w:p w14:paraId="3C7B94EE" w14:textId="13ED8CCD" w:rsidR="0089516E" w:rsidRPr="0075369D" w:rsidRDefault="00602FF9" w:rsidP="0089516E">
      <w:pPr>
        <w:rPr>
          <w:rFonts w:ascii="Times New Roman" w:hAnsi="Times New Roman" w:cs="Times New Roman"/>
          <w:b/>
          <w:bCs/>
          <w:noProof/>
        </w:rPr>
      </w:pPr>
      <w:r w:rsidRPr="0075369D">
        <w:rPr>
          <w:rFonts w:ascii="Times New Roman" w:hAnsi="Times New Roman" w:cs="Times New Roman"/>
          <w:b/>
          <w:bCs/>
          <w:noProof/>
        </w:rPr>
        <w:t>1.Descricion General</w:t>
      </w:r>
    </w:p>
    <w:p w14:paraId="7B39AB36" w14:textId="3E7B425F" w:rsidR="0089516E" w:rsidRPr="0075369D" w:rsidRDefault="00602FF9" w:rsidP="0089516E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 xml:space="preserve">La Aplicación Desarrollada Es Una Single Page Application(Spa) Que Permite Gestionar Un Inventario De Productos Tecnologicos. </w:t>
      </w:r>
    </w:p>
    <w:p w14:paraId="24840698" w14:textId="3033A28C" w:rsidR="0089516E" w:rsidRPr="0075369D" w:rsidRDefault="00602FF9" w:rsidP="0089516E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El Sistema Permite Registrar,  Visualizar, Editar Y Eliminar Productos, Tales Como Laptops, Teclados Y Monitores, Simulando Un Entorno Profesional Mediante El Uso De Herramientas Modernas De Desarrollo Frontend.</w:t>
      </w:r>
    </w:p>
    <w:p w14:paraId="24A7B9A3" w14:textId="0DD7306B" w:rsidR="0089516E" w:rsidRPr="0075369D" w:rsidRDefault="00602FF9" w:rsidP="0089516E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Se Emplearon Tecnologias Como React, Vite, React Router, Formik Y Yup Para Construir Una Interfaz Dinamica, Eficiente Y Validada.</w:t>
      </w:r>
    </w:p>
    <w:p w14:paraId="4ED4B44E" w14:textId="77777777" w:rsidR="00602FF9" w:rsidRPr="0075369D" w:rsidRDefault="00602FF9" w:rsidP="0089516E">
      <w:pPr>
        <w:rPr>
          <w:rFonts w:ascii="Times New Roman" w:hAnsi="Times New Roman" w:cs="Times New Roman"/>
          <w:noProof/>
        </w:rPr>
      </w:pPr>
    </w:p>
    <w:p w14:paraId="02C57FCE" w14:textId="437522A8" w:rsidR="0089516E" w:rsidRPr="0075369D" w:rsidRDefault="00602FF9" w:rsidP="0089516E">
      <w:pPr>
        <w:rPr>
          <w:rFonts w:ascii="Times New Roman" w:hAnsi="Times New Roman" w:cs="Times New Roman"/>
          <w:b/>
          <w:bCs/>
          <w:noProof/>
        </w:rPr>
      </w:pPr>
      <w:r w:rsidRPr="0075369D">
        <w:rPr>
          <w:rFonts w:ascii="Times New Roman" w:hAnsi="Times New Roman" w:cs="Times New Roman"/>
          <w:b/>
          <w:bCs/>
          <w:noProof/>
        </w:rPr>
        <w:t>2.Arquitectura De Componentes</w:t>
      </w:r>
    </w:p>
    <w:p w14:paraId="36A726C1" w14:textId="49AE73FA" w:rsidR="0089516E" w:rsidRPr="0075369D" w:rsidRDefault="00602FF9" w:rsidP="0089516E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La Aplicación Sigue Una Arquitectura Basada En Componentes Reutilizables, Organizados De La Siguiente Manera:</w:t>
      </w:r>
    </w:p>
    <w:p w14:paraId="787A5779" w14:textId="33920364" w:rsidR="0089516E" w:rsidRPr="0075369D" w:rsidRDefault="00602FF9" w:rsidP="0089516E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Componentes Principales:</w:t>
      </w:r>
    </w:p>
    <w:p w14:paraId="666A4DF7" w14:textId="189C4CAA" w:rsidR="0089516E" w:rsidRPr="0075369D" w:rsidRDefault="00602FF9" w:rsidP="00602FF9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App.Jsx:</w:t>
      </w:r>
    </w:p>
    <w:p w14:paraId="45F565E3" w14:textId="7D9DB09B" w:rsidR="0089516E" w:rsidRPr="0075369D" w:rsidRDefault="00602FF9" w:rsidP="00602FF9">
      <w:pPr>
        <w:pStyle w:val="Prrafodelista"/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Componente Raiz Que Gestiona El Estado Global Y Las Rutas.</w:t>
      </w:r>
    </w:p>
    <w:p w14:paraId="16EE40CE" w14:textId="0F1B3B61" w:rsidR="0089516E" w:rsidRPr="0075369D" w:rsidRDefault="00602FF9" w:rsidP="00602FF9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Navbar.Jsx:</w:t>
      </w:r>
    </w:p>
    <w:p w14:paraId="3D8F2FCA" w14:textId="2EA5DF73" w:rsidR="0089516E" w:rsidRPr="0075369D" w:rsidRDefault="00602FF9" w:rsidP="00602FF9">
      <w:pPr>
        <w:pStyle w:val="Prrafodelista"/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Barra Lateral(Sidebar) Que Permite La Navegacion Entre Las Diferentes Vistas.</w:t>
      </w:r>
    </w:p>
    <w:p w14:paraId="30C8D8C4" w14:textId="0AE63398" w:rsidR="0089516E" w:rsidRPr="0075369D" w:rsidRDefault="00602FF9" w:rsidP="0089516E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Paginas:</w:t>
      </w:r>
    </w:p>
    <w:p w14:paraId="046CECE3" w14:textId="671EBBBE" w:rsidR="0089516E" w:rsidRPr="0075369D" w:rsidRDefault="00602FF9" w:rsidP="00602FF9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Productlist.Jsx:</w:t>
      </w:r>
    </w:p>
    <w:p w14:paraId="6E94C364" w14:textId="032B303D" w:rsidR="0089516E" w:rsidRPr="0075369D" w:rsidRDefault="00602FF9" w:rsidP="00602FF9">
      <w:pPr>
        <w:pStyle w:val="Prrafodelista"/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Muestra La Lista De Productos Registrados.</w:t>
      </w:r>
    </w:p>
    <w:p w14:paraId="3ACF0634" w14:textId="4F48824D" w:rsidR="0089516E" w:rsidRPr="0075369D" w:rsidRDefault="00602FF9" w:rsidP="00602FF9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Productform.Jsx:</w:t>
      </w:r>
    </w:p>
    <w:p w14:paraId="768455EC" w14:textId="2CD83C90" w:rsidR="0089516E" w:rsidRPr="0075369D" w:rsidRDefault="00602FF9" w:rsidP="00602FF9">
      <w:pPr>
        <w:pStyle w:val="Prrafodelista"/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Permite Registrar Y Editar Productos Mediante Formularios</w:t>
      </w:r>
    </w:p>
    <w:p w14:paraId="2934BDA1" w14:textId="704825BB" w:rsidR="00602FF9" w:rsidRPr="0075369D" w:rsidRDefault="00602FF9" w:rsidP="00602FF9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Dashboard.Jsx:</w:t>
      </w:r>
    </w:p>
    <w:p w14:paraId="73CB0F4B" w14:textId="77777777" w:rsidR="00602FF9" w:rsidRPr="0075369D" w:rsidRDefault="00602FF9" w:rsidP="00602FF9">
      <w:pPr>
        <w:pStyle w:val="Prrafodelista"/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Presenta Estadisticas Del Inventario.</w:t>
      </w:r>
    </w:p>
    <w:p w14:paraId="781F2A2E" w14:textId="77777777" w:rsidR="00602FF9" w:rsidRPr="0075369D" w:rsidRDefault="00602FF9" w:rsidP="00602FF9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Componentes reutilizables:</w:t>
      </w:r>
    </w:p>
    <w:p w14:paraId="22C276A8" w14:textId="77777777" w:rsidR="00602FF9" w:rsidRPr="0075369D" w:rsidRDefault="00602FF9" w:rsidP="00602FF9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ProductCard.jsx:</w:t>
      </w:r>
    </w:p>
    <w:p w14:paraId="389861A9" w14:textId="77777777" w:rsidR="00602FF9" w:rsidRPr="0075369D" w:rsidRDefault="00602FF9" w:rsidP="00602FF9">
      <w:pPr>
        <w:pStyle w:val="Prrafodelista"/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Representa visualmente cada producto en forma de tarjeta.</w:t>
      </w:r>
    </w:p>
    <w:p w14:paraId="3F489612" w14:textId="77777777" w:rsidR="00602FF9" w:rsidRPr="0075369D" w:rsidRDefault="00602FF9" w:rsidP="00602FF9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Stats.jsx:</w:t>
      </w:r>
    </w:p>
    <w:p w14:paraId="6C1FFE81" w14:textId="46BD7C2F" w:rsidR="00602FF9" w:rsidRPr="0075369D" w:rsidRDefault="00602FF9" w:rsidP="00602FF9">
      <w:pPr>
        <w:pStyle w:val="Prrafodelista"/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Muestra estadisticas como total de productos, stock  y valor del inventario.</w:t>
      </w:r>
    </w:p>
    <w:p w14:paraId="3AA8861E" w14:textId="36B93EEB" w:rsidR="00602FF9" w:rsidRPr="0075369D" w:rsidRDefault="00602FF9" w:rsidP="00602FF9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La comunicación entre componentes se raliza mediante props inmutables</w:t>
      </w:r>
    </w:p>
    <w:p w14:paraId="1B8D95AE" w14:textId="0CF1A671" w:rsidR="00602FF9" w:rsidRPr="0075369D" w:rsidRDefault="00602FF9" w:rsidP="00602FF9">
      <w:pPr>
        <w:rPr>
          <w:rFonts w:ascii="Times New Roman" w:hAnsi="Times New Roman" w:cs="Times New Roman"/>
          <w:noProof/>
        </w:rPr>
      </w:pPr>
    </w:p>
    <w:p w14:paraId="471A72A1" w14:textId="21440F38" w:rsidR="00602FF9" w:rsidRPr="0075369D" w:rsidRDefault="00602FF9" w:rsidP="00602FF9">
      <w:pPr>
        <w:rPr>
          <w:rFonts w:ascii="Times New Roman" w:hAnsi="Times New Roman" w:cs="Times New Roman"/>
          <w:b/>
          <w:bCs/>
          <w:noProof/>
        </w:rPr>
      </w:pPr>
      <w:r w:rsidRPr="0075369D">
        <w:rPr>
          <w:rFonts w:ascii="Times New Roman" w:hAnsi="Times New Roman" w:cs="Times New Roman"/>
          <w:b/>
          <w:bCs/>
          <w:noProof/>
        </w:rPr>
        <w:lastRenderedPageBreak/>
        <w:t>3.Definicion de Rutas</w:t>
      </w:r>
    </w:p>
    <w:p w14:paraId="1F009497" w14:textId="0F51F4F6" w:rsidR="00602FF9" w:rsidRPr="0075369D" w:rsidRDefault="00025DF8" w:rsidP="00602FF9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La aplicación utiliza React Router para permitir la navegacion sin recargar la pagina, simulando una SPA.</w:t>
      </w:r>
    </w:p>
    <w:p w14:paraId="6ED6D3F0" w14:textId="355220F4" w:rsidR="00025DF8" w:rsidRPr="0075369D" w:rsidRDefault="00025DF8" w:rsidP="00602FF9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Las rutas implementadas son:</w:t>
      </w: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5619"/>
      </w:tblGrid>
      <w:tr w:rsidR="00025DF8" w:rsidRPr="0075369D" w14:paraId="115B6796" w14:textId="77777777" w:rsidTr="00025D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A250EFC" w14:textId="75B1E354" w:rsidR="00025DF8" w:rsidRPr="0075369D" w:rsidRDefault="00025DF8" w:rsidP="00602FF9">
            <w:pPr>
              <w:rPr>
                <w:rFonts w:ascii="Times New Roman" w:hAnsi="Times New Roman" w:cs="Times New Roman"/>
                <w:noProof/>
              </w:rPr>
            </w:pPr>
            <w:r w:rsidRPr="0075369D">
              <w:rPr>
                <w:rFonts w:ascii="Times New Roman" w:hAnsi="Times New Roman" w:cs="Times New Roman"/>
                <w:noProof/>
              </w:rPr>
              <w:t>RUTA</w:t>
            </w:r>
          </w:p>
        </w:tc>
        <w:tc>
          <w:tcPr>
            <w:tcW w:w="1984" w:type="dxa"/>
          </w:tcPr>
          <w:p w14:paraId="2ABCCA04" w14:textId="3B6B8E0D" w:rsidR="00025DF8" w:rsidRPr="0075369D" w:rsidRDefault="00025DF8" w:rsidP="00602F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75369D">
              <w:rPr>
                <w:rFonts w:ascii="Times New Roman" w:hAnsi="Times New Roman" w:cs="Times New Roman"/>
                <w:noProof/>
              </w:rPr>
              <w:t>COMPONENTE</w:t>
            </w:r>
          </w:p>
        </w:tc>
        <w:tc>
          <w:tcPr>
            <w:tcW w:w="5619" w:type="dxa"/>
          </w:tcPr>
          <w:p w14:paraId="279EC795" w14:textId="1BB1A5DD" w:rsidR="00025DF8" w:rsidRPr="0075369D" w:rsidRDefault="00025DF8" w:rsidP="00602F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75369D">
              <w:rPr>
                <w:rFonts w:ascii="Times New Roman" w:hAnsi="Times New Roman" w:cs="Times New Roman"/>
                <w:noProof/>
              </w:rPr>
              <w:t>DESCRIPCION</w:t>
            </w:r>
          </w:p>
        </w:tc>
      </w:tr>
      <w:tr w:rsidR="00025DF8" w:rsidRPr="0075369D" w14:paraId="72ED8B6D" w14:textId="77777777" w:rsidTr="0002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AA1B1C4" w14:textId="0934D38C" w:rsidR="00025DF8" w:rsidRPr="0075369D" w:rsidRDefault="00025DF8" w:rsidP="00602FF9">
            <w:pPr>
              <w:rPr>
                <w:rFonts w:ascii="Times New Roman" w:hAnsi="Times New Roman" w:cs="Times New Roman"/>
                <w:noProof/>
              </w:rPr>
            </w:pPr>
            <w:r w:rsidRPr="0075369D">
              <w:rPr>
                <w:rFonts w:ascii="Times New Roman" w:hAnsi="Times New Roman" w:cs="Times New Roman"/>
                <w:noProof/>
              </w:rPr>
              <w:t>/</w:t>
            </w:r>
          </w:p>
        </w:tc>
        <w:tc>
          <w:tcPr>
            <w:tcW w:w="1984" w:type="dxa"/>
          </w:tcPr>
          <w:p w14:paraId="282DA8F6" w14:textId="51D8699A" w:rsidR="00025DF8" w:rsidRPr="0075369D" w:rsidRDefault="00025DF8" w:rsidP="00602F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75369D">
              <w:rPr>
                <w:rFonts w:ascii="Times New Roman" w:hAnsi="Times New Roman" w:cs="Times New Roman"/>
                <w:noProof/>
              </w:rPr>
              <w:t>ProductList</w:t>
            </w:r>
          </w:p>
        </w:tc>
        <w:tc>
          <w:tcPr>
            <w:tcW w:w="5619" w:type="dxa"/>
          </w:tcPr>
          <w:p w14:paraId="7AB7A979" w14:textId="457C3FD1" w:rsidR="00025DF8" w:rsidRPr="0075369D" w:rsidRDefault="00025DF8" w:rsidP="00602F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75369D">
              <w:rPr>
                <w:rFonts w:ascii="Times New Roman" w:hAnsi="Times New Roman" w:cs="Times New Roman"/>
                <w:noProof/>
              </w:rPr>
              <w:t>Muestra el listado completo de productos</w:t>
            </w:r>
          </w:p>
        </w:tc>
      </w:tr>
      <w:tr w:rsidR="00025DF8" w:rsidRPr="0075369D" w14:paraId="3F578418" w14:textId="77777777" w:rsidTr="00025D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E0ADA32" w14:textId="5801F9A1" w:rsidR="00025DF8" w:rsidRPr="0075369D" w:rsidRDefault="00025DF8" w:rsidP="00602FF9">
            <w:pPr>
              <w:rPr>
                <w:rFonts w:ascii="Times New Roman" w:hAnsi="Times New Roman" w:cs="Times New Roman"/>
                <w:noProof/>
              </w:rPr>
            </w:pPr>
            <w:r w:rsidRPr="0075369D">
              <w:rPr>
                <w:rFonts w:ascii="Times New Roman" w:hAnsi="Times New Roman" w:cs="Times New Roman"/>
                <w:noProof/>
              </w:rPr>
              <w:t>/nuevo</w:t>
            </w:r>
          </w:p>
        </w:tc>
        <w:tc>
          <w:tcPr>
            <w:tcW w:w="1984" w:type="dxa"/>
          </w:tcPr>
          <w:p w14:paraId="216184E9" w14:textId="142152D9" w:rsidR="00025DF8" w:rsidRPr="0075369D" w:rsidRDefault="00025DF8" w:rsidP="00602F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75369D">
              <w:rPr>
                <w:rFonts w:ascii="Times New Roman" w:hAnsi="Times New Roman" w:cs="Times New Roman"/>
                <w:noProof/>
              </w:rPr>
              <w:t>ProductForm</w:t>
            </w:r>
          </w:p>
        </w:tc>
        <w:tc>
          <w:tcPr>
            <w:tcW w:w="5619" w:type="dxa"/>
          </w:tcPr>
          <w:p w14:paraId="3534A2D5" w14:textId="2FA9BA42" w:rsidR="00025DF8" w:rsidRPr="0075369D" w:rsidRDefault="00025DF8" w:rsidP="00602F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75369D">
              <w:rPr>
                <w:rFonts w:ascii="Times New Roman" w:hAnsi="Times New Roman" w:cs="Times New Roman"/>
                <w:noProof/>
              </w:rPr>
              <w:t>Permite registrar un nuevo producto</w:t>
            </w:r>
          </w:p>
        </w:tc>
      </w:tr>
      <w:tr w:rsidR="00025DF8" w:rsidRPr="0075369D" w14:paraId="7B7C47D6" w14:textId="77777777" w:rsidTr="0002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B7367D6" w14:textId="6CF2C095" w:rsidR="00025DF8" w:rsidRPr="0075369D" w:rsidRDefault="00025DF8" w:rsidP="00602FF9">
            <w:pPr>
              <w:rPr>
                <w:rFonts w:ascii="Times New Roman" w:hAnsi="Times New Roman" w:cs="Times New Roman"/>
                <w:noProof/>
              </w:rPr>
            </w:pPr>
            <w:r w:rsidRPr="0075369D">
              <w:rPr>
                <w:rFonts w:ascii="Times New Roman" w:hAnsi="Times New Roman" w:cs="Times New Roman"/>
                <w:noProof/>
              </w:rPr>
              <w:t>/editar/:id</w:t>
            </w:r>
          </w:p>
        </w:tc>
        <w:tc>
          <w:tcPr>
            <w:tcW w:w="1984" w:type="dxa"/>
          </w:tcPr>
          <w:p w14:paraId="35632B6C" w14:textId="16176998" w:rsidR="00025DF8" w:rsidRPr="0075369D" w:rsidRDefault="00025DF8" w:rsidP="00602F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75369D">
              <w:rPr>
                <w:rFonts w:ascii="Times New Roman" w:hAnsi="Times New Roman" w:cs="Times New Roman"/>
                <w:noProof/>
              </w:rPr>
              <w:t>ProductForm</w:t>
            </w:r>
          </w:p>
        </w:tc>
        <w:tc>
          <w:tcPr>
            <w:tcW w:w="5619" w:type="dxa"/>
          </w:tcPr>
          <w:p w14:paraId="3885AE4B" w14:textId="55550147" w:rsidR="00025DF8" w:rsidRPr="0075369D" w:rsidRDefault="00025DF8" w:rsidP="00602F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75369D">
              <w:rPr>
                <w:rFonts w:ascii="Times New Roman" w:hAnsi="Times New Roman" w:cs="Times New Roman"/>
                <w:noProof/>
              </w:rPr>
              <w:t>Permite editar un producto existente</w:t>
            </w:r>
          </w:p>
        </w:tc>
      </w:tr>
      <w:tr w:rsidR="00025DF8" w:rsidRPr="0075369D" w14:paraId="619833D4" w14:textId="77777777" w:rsidTr="00025D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9DCDFB7" w14:textId="4456A7A7" w:rsidR="00025DF8" w:rsidRPr="0075369D" w:rsidRDefault="00025DF8" w:rsidP="00602FF9">
            <w:pPr>
              <w:rPr>
                <w:rFonts w:ascii="Times New Roman" w:hAnsi="Times New Roman" w:cs="Times New Roman"/>
                <w:noProof/>
              </w:rPr>
            </w:pPr>
            <w:r w:rsidRPr="0075369D">
              <w:rPr>
                <w:rFonts w:ascii="Times New Roman" w:hAnsi="Times New Roman" w:cs="Times New Roman"/>
                <w:noProof/>
              </w:rPr>
              <w:t>/dashboard</w:t>
            </w:r>
          </w:p>
        </w:tc>
        <w:tc>
          <w:tcPr>
            <w:tcW w:w="1984" w:type="dxa"/>
          </w:tcPr>
          <w:p w14:paraId="597F5CCD" w14:textId="69C1F0CD" w:rsidR="00025DF8" w:rsidRPr="0075369D" w:rsidRDefault="00025DF8" w:rsidP="00602F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75369D">
              <w:rPr>
                <w:rFonts w:ascii="Times New Roman" w:hAnsi="Times New Roman" w:cs="Times New Roman"/>
                <w:noProof/>
              </w:rPr>
              <w:t>Dashboard</w:t>
            </w:r>
          </w:p>
        </w:tc>
        <w:tc>
          <w:tcPr>
            <w:tcW w:w="5619" w:type="dxa"/>
          </w:tcPr>
          <w:p w14:paraId="0617FED7" w14:textId="14A1AF2A" w:rsidR="00025DF8" w:rsidRPr="0075369D" w:rsidRDefault="00025DF8" w:rsidP="00602F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75369D">
              <w:rPr>
                <w:rFonts w:ascii="Times New Roman" w:hAnsi="Times New Roman" w:cs="Times New Roman"/>
                <w:noProof/>
              </w:rPr>
              <w:t>Muestra estadisticas del inventario</w:t>
            </w:r>
          </w:p>
        </w:tc>
      </w:tr>
    </w:tbl>
    <w:p w14:paraId="2DBF9376" w14:textId="77777777" w:rsidR="00025DF8" w:rsidRPr="0075369D" w:rsidRDefault="00025DF8" w:rsidP="00602FF9">
      <w:pPr>
        <w:rPr>
          <w:rFonts w:ascii="Times New Roman" w:hAnsi="Times New Roman" w:cs="Times New Roman"/>
          <w:noProof/>
        </w:rPr>
      </w:pPr>
    </w:p>
    <w:p w14:paraId="7F296323" w14:textId="74A4C11D" w:rsidR="00025DF8" w:rsidRPr="0075369D" w:rsidRDefault="00025DF8" w:rsidP="00025DF8">
      <w:pPr>
        <w:rPr>
          <w:rFonts w:ascii="Times New Roman" w:hAnsi="Times New Roman" w:cs="Times New Roman"/>
          <w:noProof/>
        </w:rPr>
        <w:sectPr w:rsidR="00025DF8" w:rsidRPr="0075369D" w:rsidSect="0075369D">
          <w:headerReference w:type="default" r:id="rId12"/>
          <w:footerReference w:type="even" r:id="rId13"/>
          <w:pgSz w:w="11906" w:h="16838" w:code="9"/>
          <w:pgMar w:top="1440" w:right="1440" w:bottom="1440" w:left="1440" w:header="709" w:footer="431" w:gutter="0"/>
          <w:pgNumType w:start="1"/>
          <w:cols w:space="708"/>
          <w:docGrid w:linePitch="360"/>
        </w:sectPr>
      </w:pPr>
      <w:r w:rsidRPr="0075369D">
        <w:rPr>
          <w:rFonts w:ascii="Times New Roman" w:hAnsi="Times New Roman" w:cs="Times New Roman"/>
          <w:noProof/>
        </w:rPr>
        <w:t xml:space="preserve">Ademas, se utilizaron herramientas como </w:t>
      </w:r>
      <w:r w:rsidRPr="0075369D">
        <w:rPr>
          <w:rFonts w:ascii="Times New Roman" w:hAnsi="Times New Roman" w:cs="Times New Roman"/>
          <w:noProof/>
          <w:highlight w:val="yellow"/>
        </w:rPr>
        <w:t>useNavigate</w:t>
      </w:r>
      <w:r w:rsidRPr="0075369D">
        <w:rPr>
          <w:rFonts w:ascii="Times New Roman" w:hAnsi="Times New Roman" w:cs="Times New Roman"/>
          <w:noProof/>
        </w:rPr>
        <w:t xml:space="preserve"> para redireccionar al usuario y </w:t>
      </w:r>
      <w:r w:rsidRPr="0075369D">
        <w:rPr>
          <w:rFonts w:ascii="Times New Roman" w:hAnsi="Times New Roman" w:cs="Times New Roman"/>
          <w:noProof/>
          <w:highlight w:val="yellow"/>
        </w:rPr>
        <w:t>useParams</w:t>
      </w:r>
      <w:r w:rsidRPr="0075369D">
        <w:rPr>
          <w:rFonts w:ascii="Times New Roman" w:hAnsi="Times New Roman" w:cs="Times New Roman"/>
          <w:noProof/>
        </w:rPr>
        <w:t xml:space="preserve"> para obtener el ID del producto a editar.</w:t>
      </w:r>
    </w:p>
    <w:p w14:paraId="4D00D1A4" w14:textId="306EF959" w:rsidR="00E57CB2" w:rsidRPr="0075369D" w:rsidRDefault="00025DF8" w:rsidP="0089516E">
      <w:pPr>
        <w:rPr>
          <w:rFonts w:ascii="Times New Roman" w:hAnsi="Times New Roman" w:cs="Times New Roman"/>
          <w:b/>
          <w:bCs/>
          <w:noProof/>
        </w:rPr>
      </w:pPr>
      <w:r w:rsidRPr="0075369D">
        <w:rPr>
          <w:rFonts w:ascii="Times New Roman" w:hAnsi="Times New Roman" w:cs="Times New Roman"/>
          <w:b/>
          <w:bCs/>
          <w:noProof/>
        </w:rPr>
        <w:t>4.esquema de Datos</w:t>
      </w:r>
    </w:p>
    <w:p w14:paraId="681D0905" w14:textId="641FCE67" w:rsidR="1B126AAB" w:rsidRPr="0075369D" w:rsidRDefault="00025DF8" w:rsidP="524D2DBD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Cada producto se maneja como un objeto con las siguientes propiedades:</w:t>
      </w:r>
    </w:p>
    <w:p w14:paraId="26510FA4" w14:textId="77777777" w:rsidR="00025DF8" w:rsidRPr="0075369D" w:rsidRDefault="00025DF8" w:rsidP="524D2DBD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 xml:space="preserve">{ </w:t>
      </w:r>
    </w:p>
    <w:p w14:paraId="21737EE3" w14:textId="77777777" w:rsidR="00025DF8" w:rsidRPr="0075369D" w:rsidRDefault="00025DF8" w:rsidP="524D2DBD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 xml:space="preserve">"id": number, </w:t>
      </w:r>
    </w:p>
    <w:p w14:paraId="26409FB9" w14:textId="77777777" w:rsidR="00025DF8" w:rsidRPr="0075369D" w:rsidRDefault="00025DF8" w:rsidP="524D2DBD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 xml:space="preserve">"nombre": string, </w:t>
      </w:r>
    </w:p>
    <w:p w14:paraId="71F1DB80" w14:textId="183C52AD" w:rsidR="00025DF8" w:rsidRPr="0075369D" w:rsidRDefault="00025DF8" w:rsidP="524D2DBD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 xml:space="preserve">"precio": number, </w:t>
      </w:r>
    </w:p>
    <w:p w14:paraId="754E5B37" w14:textId="77777777" w:rsidR="00025DF8" w:rsidRPr="0075369D" w:rsidRDefault="00025DF8" w:rsidP="524D2DBD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 xml:space="preserve">"stock": number </w:t>
      </w:r>
    </w:p>
    <w:p w14:paraId="73CE7B4A" w14:textId="5D3C81D9" w:rsidR="00025DF8" w:rsidRPr="0075369D" w:rsidRDefault="00025DF8" w:rsidP="524D2DBD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}</w:t>
      </w:r>
    </w:p>
    <w:p w14:paraId="6D6F86F6" w14:textId="734C4B83" w:rsidR="00025DF8" w:rsidRPr="0075369D" w:rsidRDefault="00025DF8" w:rsidP="524D2DBD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Estos datos permiten identificar y gestionar correctamente cada producto dentro del sistema.</w:t>
      </w:r>
    </w:p>
    <w:p w14:paraId="1951EA30" w14:textId="2EF5DCC6" w:rsidR="00025DF8" w:rsidRPr="0075369D" w:rsidRDefault="0075369D" w:rsidP="524D2DBD">
      <w:pPr>
        <w:rPr>
          <w:rFonts w:ascii="Times New Roman" w:hAnsi="Times New Roman" w:cs="Times New Roman"/>
          <w:b/>
          <w:bCs/>
          <w:noProof/>
        </w:rPr>
      </w:pPr>
      <w:r w:rsidRPr="0075369D">
        <w:rPr>
          <w:rFonts w:ascii="Times New Roman" w:hAnsi="Times New Roman" w:cs="Times New Roman"/>
          <w:b/>
          <w:bCs/>
          <w:noProof/>
        </w:rPr>
        <w:t>5.Manejo De Estado Y Ciclo De Vida</w:t>
      </w:r>
    </w:p>
    <w:p w14:paraId="3BE43022" w14:textId="134EFE77" w:rsidR="00025DF8" w:rsidRPr="0075369D" w:rsidRDefault="00025DF8" w:rsidP="524D2DBD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Se utilizo useState para almacenar la lista de productos en memoria.</w:t>
      </w:r>
    </w:p>
    <w:p w14:paraId="7D8CDE4C" w14:textId="0A636BC2" w:rsidR="00025DF8" w:rsidRPr="0075369D" w:rsidRDefault="00025DF8" w:rsidP="524D2DBD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Tambien se empleo useEffect para simular la carga inicial de datos desde una API ficticia(un arreglo local).</w:t>
      </w:r>
    </w:p>
    <w:p w14:paraId="114AC390" w14:textId="1356F1E2" w:rsidR="00025DF8" w:rsidRDefault="00025DF8" w:rsidP="524D2DBD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Gracias a esto, cada vez que se agrega, edita o elimina un producto, la interfaz se actualiza automaticamente sin necesidad de recargar la pagina.</w:t>
      </w:r>
    </w:p>
    <w:p w14:paraId="294F900C" w14:textId="7570E42D" w:rsidR="0075369D" w:rsidRPr="0075369D" w:rsidRDefault="0075369D" w:rsidP="524D2DBD">
      <w:pPr>
        <w:rPr>
          <w:rFonts w:ascii="Times New Roman" w:hAnsi="Times New Roman" w:cs="Times New Roman"/>
          <w:b/>
          <w:bCs/>
          <w:noProof/>
        </w:rPr>
      </w:pPr>
      <w:r w:rsidRPr="0075369D">
        <w:rPr>
          <w:rFonts w:ascii="Times New Roman" w:hAnsi="Times New Roman" w:cs="Times New Roman"/>
          <w:b/>
          <w:bCs/>
          <w:noProof/>
        </w:rPr>
        <w:t>6.Formularios y Validacion</w:t>
      </w:r>
    </w:p>
    <w:p w14:paraId="0648A1B4" w14:textId="32AF1F9D" w:rsidR="0075369D" w:rsidRDefault="0075369D" w:rsidP="524D2DBD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El formulario fue desarrollado utiliando Formik para manejar los datos de entrada.</w:t>
      </w:r>
    </w:p>
    <w:p w14:paraId="0FF428FF" w14:textId="508044EB" w:rsidR="0075369D" w:rsidRDefault="0075369D" w:rsidP="524D2DBD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Para validar los datos se utilizo Yup, aplicando las siguientes reglas:</w:t>
      </w:r>
    </w:p>
    <w:p w14:paraId="40342336" w14:textId="4BC86FAE" w:rsidR="0075369D" w:rsidRPr="0075369D" w:rsidRDefault="0075369D" w:rsidP="0075369D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El nombre es obligatorio</w:t>
      </w:r>
    </w:p>
    <w:p w14:paraId="0AB30466" w14:textId="0F394517" w:rsidR="0075369D" w:rsidRPr="0075369D" w:rsidRDefault="0075369D" w:rsidP="0075369D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El precio debe ser un numero mayor a 0</w:t>
      </w:r>
    </w:p>
    <w:p w14:paraId="0E89E2DF" w14:textId="20C804A9" w:rsidR="0075369D" w:rsidRPr="0075369D" w:rsidRDefault="0075369D" w:rsidP="0075369D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El stock deber ser un numero y no puede ser negativo</w:t>
      </w:r>
    </w:p>
    <w:p w14:paraId="050EDE94" w14:textId="6DE6E882" w:rsidR="0075369D" w:rsidRDefault="0075369D" w:rsidP="524D2DBD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Esto asegura que solo se ingresen datos correctos en el sistema.</w:t>
      </w:r>
    </w:p>
    <w:p w14:paraId="54BDD414" w14:textId="77777777" w:rsidR="0075369D" w:rsidRDefault="0075369D" w:rsidP="524D2DBD">
      <w:pPr>
        <w:rPr>
          <w:rFonts w:ascii="Times New Roman" w:hAnsi="Times New Roman" w:cs="Times New Roman"/>
          <w:noProof/>
        </w:rPr>
      </w:pPr>
    </w:p>
    <w:p w14:paraId="62C6B5FB" w14:textId="624F951E" w:rsidR="0075369D" w:rsidRPr="0075369D" w:rsidRDefault="0075369D" w:rsidP="524D2DBD">
      <w:pPr>
        <w:rPr>
          <w:rFonts w:ascii="Times New Roman" w:hAnsi="Times New Roman" w:cs="Times New Roman"/>
          <w:b/>
          <w:bCs/>
          <w:noProof/>
        </w:rPr>
      </w:pPr>
      <w:r w:rsidRPr="0075369D">
        <w:rPr>
          <w:rFonts w:ascii="Times New Roman" w:hAnsi="Times New Roman" w:cs="Times New Roman"/>
          <w:b/>
          <w:bCs/>
          <w:noProof/>
        </w:rPr>
        <w:lastRenderedPageBreak/>
        <w:t>7.Interaz de usuario</w:t>
      </w:r>
    </w:p>
    <w:p w14:paraId="130042BA" w14:textId="7CCFC311" w:rsidR="00025DF8" w:rsidRPr="0075369D" w:rsidRDefault="0075369D" w:rsidP="524D2DBD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La interfaz fue diseñada con CSS, siguiendo un estilo tipo dashboard.</w:t>
      </w:r>
    </w:p>
    <w:p w14:paraId="06F36DDF" w14:textId="5C8CDB74" w:rsidR="0075369D" w:rsidRPr="0075369D" w:rsidRDefault="0075369D" w:rsidP="524D2DBD">
      <w:pPr>
        <w:rPr>
          <w:rFonts w:ascii="Times New Roman" w:hAnsi="Times New Roman" w:cs="Times New Roman"/>
          <w:noProof/>
        </w:rPr>
      </w:pPr>
      <w:r w:rsidRPr="0075369D">
        <w:rPr>
          <w:rFonts w:ascii="Times New Roman" w:hAnsi="Times New Roman" w:cs="Times New Roman"/>
          <w:noProof/>
        </w:rPr>
        <w:t>Se implemento una barra lateral de navegacion, tarjetas para los productos y formularios organizados, logrando una interfaz clara y facil de usar.</w:t>
      </w:r>
    </w:p>
    <w:p w14:paraId="1DF6A528" w14:textId="7D617C8B" w:rsidR="0075369D" w:rsidRDefault="0075369D" w:rsidP="524D2DBD">
      <w:pPr>
        <w:rPr>
          <w:noProof/>
        </w:rPr>
      </w:pPr>
    </w:p>
    <w:p w14:paraId="196EDDBF" w14:textId="1634FE9A" w:rsidR="0075369D" w:rsidRDefault="0075369D" w:rsidP="524D2DBD">
      <w:pPr>
        <w:rPr>
          <w:b/>
          <w:bCs/>
          <w:noProof/>
        </w:rPr>
      </w:pPr>
      <w:r w:rsidRPr="0075369D">
        <w:rPr>
          <w:b/>
          <w:bCs/>
          <w:noProof/>
        </w:rPr>
        <w:t>8.Capturas</w:t>
      </w:r>
    </w:p>
    <w:p w14:paraId="04E51E13" w14:textId="3291C7F2" w:rsidR="0075369D" w:rsidRDefault="0075369D" w:rsidP="524D2DBD">
      <w:pPr>
        <w:rPr>
          <w:b/>
          <w:bCs/>
          <w:noProof/>
        </w:rPr>
      </w:pPr>
    </w:p>
    <w:p w14:paraId="1D2400FA" w14:textId="05110552" w:rsidR="0075369D" w:rsidRDefault="0075369D" w:rsidP="524D2DBD">
      <w:pPr>
        <w:rPr>
          <w:b/>
          <w:bCs/>
          <w:noProof/>
        </w:rPr>
      </w:pPr>
      <w:r w:rsidRPr="0075369D">
        <w:rPr>
          <w:b/>
          <w:bCs/>
          <w:noProof/>
        </w:rPr>
        <w:drawing>
          <wp:anchor distT="0" distB="0" distL="114300" distR="114300" simplePos="0" relativeHeight="251660800" behindDoc="1" locked="0" layoutInCell="1" allowOverlap="1" wp14:anchorId="5DDBC8CB" wp14:editId="622A944B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5731510" cy="2639060"/>
            <wp:effectExtent l="0" t="0" r="2540" b="8890"/>
            <wp:wrapNone/>
            <wp:docPr id="36086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605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025FF9" w14:textId="25A52341" w:rsidR="0075369D" w:rsidRDefault="0075369D" w:rsidP="524D2DBD">
      <w:pPr>
        <w:rPr>
          <w:b/>
          <w:bCs/>
          <w:noProof/>
        </w:rPr>
      </w:pPr>
    </w:p>
    <w:p w14:paraId="4F3DAC25" w14:textId="61FF584C" w:rsidR="0075369D" w:rsidRDefault="0075369D" w:rsidP="524D2DBD">
      <w:pPr>
        <w:rPr>
          <w:b/>
          <w:bCs/>
          <w:noProof/>
        </w:rPr>
      </w:pPr>
    </w:p>
    <w:p w14:paraId="09F39C15" w14:textId="77777777" w:rsidR="0075369D" w:rsidRDefault="0075369D" w:rsidP="524D2DBD">
      <w:pPr>
        <w:rPr>
          <w:b/>
          <w:bCs/>
          <w:noProof/>
        </w:rPr>
      </w:pPr>
    </w:p>
    <w:p w14:paraId="58940D51" w14:textId="4D15062E" w:rsidR="0075369D" w:rsidRDefault="0075369D" w:rsidP="524D2DBD">
      <w:pPr>
        <w:rPr>
          <w:b/>
          <w:bCs/>
          <w:noProof/>
        </w:rPr>
      </w:pPr>
    </w:p>
    <w:p w14:paraId="35AFBEF4" w14:textId="4E10FF30" w:rsidR="0075369D" w:rsidRDefault="0075369D" w:rsidP="524D2DBD">
      <w:pPr>
        <w:rPr>
          <w:b/>
          <w:bCs/>
          <w:noProof/>
        </w:rPr>
      </w:pPr>
    </w:p>
    <w:p w14:paraId="78F45D28" w14:textId="17D06D16" w:rsidR="0075369D" w:rsidRDefault="0075369D" w:rsidP="524D2DBD">
      <w:pPr>
        <w:rPr>
          <w:b/>
          <w:bCs/>
          <w:noProof/>
        </w:rPr>
      </w:pPr>
    </w:p>
    <w:p w14:paraId="041E8215" w14:textId="7DEC5739" w:rsidR="0075369D" w:rsidRDefault="0075369D" w:rsidP="524D2DBD">
      <w:pPr>
        <w:rPr>
          <w:b/>
          <w:bCs/>
          <w:noProof/>
        </w:rPr>
      </w:pPr>
    </w:p>
    <w:p w14:paraId="0A725EEC" w14:textId="505961E3" w:rsidR="0075369D" w:rsidRDefault="0075369D" w:rsidP="524D2DBD">
      <w:pPr>
        <w:rPr>
          <w:b/>
          <w:bCs/>
          <w:noProof/>
        </w:rPr>
      </w:pPr>
    </w:p>
    <w:p w14:paraId="65622BD8" w14:textId="5F6C05AF" w:rsidR="0075369D" w:rsidRDefault="0075369D" w:rsidP="524D2DBD">
      <w:pPr>
        <w:rPr>
          <w:b/>
          <w:bCs/>
          <w:noProof/>
        </w:rPr>
      </w:pPr>
    </w:p>
    <w:p w14:paraId="5D99B5FA" w14:textId="1EB729B5" w:rsidR="0075369D" w:rsidRDefault="0075369D" w:rsidP="524D2DBD">
      <w:pPr>
        <w:rPr>
          <w:b/>
          <w:bCs/>
          <w:noProof/>
        </w:rPr>
      </w:pPr>
    </w:p>
    <w:p w14:paraId="793E3650" w14:textId="77777777" w:rsidR="0075369D" w:rsidRDefault="0075369D" w:rsidP="524D2DBD">
      <w:pPr>
        <w:rPr>
          <w:b/>
          <w:bCs/>
          <w:noProof/>
        </w:rPr>
      </w:pPr>
    </w:p>
    <w:p w14:paraId="1377C58E" w14:textId="73C7B754" w:rsidR="0075369D" w:rsidRDefault="0075369D" w:rsidP="524D2DBD">
      <w:pPr>
        <w:rPr>
          <w:b/>
          <w:bCs/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61824" behindDoc="1" locked="0" layoutInCell="1" allowOverlap="1" wp14:anchorId="33CDE7E6" wp14:editId="50E2DB10">
            <wp:simplePos x="0" y="0"/>
            <wp:positionH relativeFrom="margin">
              <wp:align>right</wp:align>
            </wp:positionH>
            <wp:positionV relativeFrom="paragraph">
              <wp:posOffset>53975</wp:posOffset>
            </wp:positionV>
            <wp:extent cx="5684651" cy="2619375"/>
            <wp:effectExtent l="0" t="0" r="0" b="0"/>
            <wp:wrapNone/>
            <wp:docPr id="366816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651" cy="261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CAA079" w14:textId="77777777" w:rsidR="0075369D" w:rsidRDefault="0075369D" w:rsidP="524D2DBD">
      <w:pPr>
        <w:rPr>
          <w:b/>
          <w:bCs/>
          <w:noProof/>
        </w:rPr>
      </w:pPr>
    </w:p>
    <w:p w14:paraId="320B6597" w14:textId="77777777" w:rsidR="0075369D" w:rsidRDefault="0075369D" w:rsidP="524D2DBD">
      <w:pPr>
        <w:rPr>
          <w:b/>
          <w:bCs/>
          <w:noProof/>
        </w:rPr>
      </w:pPr>
    </w:p>
    <w:p w14:paraId="4AD81B44" w14:textId="77777777" w:rsidR="0075369D" w:rsidRDefault="0075369D" w:rsidP="524D2DBD">
      <w:pPr>
        <w:rPr>
          <w:b/>
          <w:bCs/>
          <w:noProof/>
        </w:rPr>
      </w:pPr>
    </w:p>
    <w:p w14:paraId="542AE910" w14:textId="77777777" w:rsidR="0075369D" w:rsidRDefault="0075369D" w:rsidP="524D2DBD">
      <w:pPr>
        <w:rPr>
          <w:b/>
          <w:bCs/>
          <w:noProof/>
        </w:rPr>
      </w:pPr>
    </w:p>
    <w:p w14:paraId="4D74EFB4" w14:textId="77777777" w:rsidR="0075369D" w:rsidRDefault="0075369D" w:rsidP="524D2DBD">
      <w:pPr>
        <w:rPr>
          <w:b/>
          <w:bCs/>
          <w:noProof/>
        </w:rPr>
      </w:pPr>
    </w:p>
    <w:p w14:paraId="56E00597" w14:textId="77777777" w:rsidR="0075369D" w:rsidRDefault="0075369D" w:rsidP="524D2DBD">
      <w:pPr>
        <w:rPr>
          <w:b/>
          <w:bCs/>
          <w:noProof/>
        </w:rPr>
      </w:pPr>
    </w:p>
    <w:p w14:paraId="0FD87C0C" w14:textId="77777777" w:rsidR="0075369D" w:rsidRDefault="0075369D" w:rsidP="524D2DBD">
      <w:pPr>
        <w:rPr>
          <w:b/>
          <w:bCs/>
          <w:noProof/>
        </w:rPr>
      </w:pPr>
    </w:p>
    <w:p w14:paraId="5E51E81A" w14:textId="77777777" w:rsidR="0075369D" w:rsidRDefault="0075369D" w:rsidP="524D2DBD">
      <w:pPr>
        <w:rPr>
          <w:b/>
          <w:bCs/>
          <w:noProof/>
        </w:rPr>
      </w:pPr>
    </w:p>
    <w:p w14:paraId="0F401D9A" w14:textId="77777777" w:rsidR="0075369D" w:rsidRDefault="0075369D" w:rsidP="524D2DBD">
      <w:pPr>
        <w:rPr>
          <w:b/>
          <w:bCs/>
          <w:noProof/>
        </w:rPr>
      </w:pPr>
    </w:p>
    <w:p w14:paraId="3B06B2A5" w14:textId="77777777" w:rsidR="0075369D" w:rsidRDefault="0075369D" w:rsidP="524D2DBD">
      <w:pPr>
        <w:rPr>
          <w:b/>
          <w:bCs/>
          <w:noProof/>
        </w:rPr>
      </w:pPr>
    </w:p>
    <w:p w14:paraId="22747D29" w14:textId="77777777" w:rsidR="0075369D" w:rsidRDefault="0075369D" w:rsidP="524D2DBD">
      <w:pPr>
        <w:rPr>
          <w:b/>
          <w:bCs/>
          <w:noProof/>
        </w:rPr>
      </w:pPr>
    </w:p>
    <w:p w14:paraId="0EA2E119" w14:textId="77777777" w:rsidR="0075369D" w:rsidRDefault="0075369D" w:rsidP="524D2DBD">
      <w:pPr>
        <w:rPr>
          <w:b/>
          <w:bCs/>
          <w:noProof/>
        </w:rPr>
      </w:pPr>
    </w:p>
    <w:p w14:paraId="01882A47" w14:textId="77777777" w:rsidR="0075369D" w:rsidRDefault="0075369D" w:rsidP="524D2DBD">
      <w:pPr>
        <w:rPr>
          <w:b/>
          <w:bCs/>
          <w:noProof/>
        </w:rPr>
      </w:pPr>
    </w:p>
    <w:p w14:paraId="775EA0A8" w14:textId="77777777" w:rsidR="0075369D" w:rsidRDefault="0075369D" w:rsidP="524D2DBD">
      <w:pPr>
        <w:rPr>
          <w:b/>
          <w:bCs/>
          <w:noProof/>
        </w:rPr>
      </w:pPr>
    </w:p>
    <w:p w14:paraId="13FA576B" w14:textId="393CA197" w:rsidR="0075369D" w:rsidRDefault="0075369D" w:rsidP="524D2DBD">
      <w:pPr>
        <w:rPr>
          <w:b/>
          <w:bCs/>
          <w:noProof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2848" behindDoc="1" locked="0" layoutInCell="1" allowOverlap="1" wp14:anchorId="27169DDE" wp14:editId="660FFC6A">
            <wp:simplePos x="0" y="0"/>
            <wp:positionH relativeFrom="margin">
              <wp:align>center</wp:align>
            </wp:positionH>
            <wp:positionV relativeFrom="paragraph">
              <wp:posOffset>15240</wp:posOffset>
            </wp:positionV>
            <wp:extent cx="4792345" cy="2699228"/>
            <wp:effectExtent l="0" t="0" r="8255" b="6350"/>
            <wp:wrapNone/>
            <wp:docPr id="4365059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345" cy="26992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21E42B" w14:textId="18B5A7D4" w:rsidR="0075369D" w:rsidRDefault="0075369D" w:rsidP="524D2DBD">
      <w:pPr>
        <w:rPr>
          <w:b/>
          <w:bCs/>
          <w:noProof/>
        </w:rPr>
      </w:pPr>
    </w:p>
    <w:p w14:paraId="04F0A684" w14:textId="310622FD" w:rsidR="0075369D" w:rsidRDefault="0075369D" w:rsidP="524D2DBD">
      <w:pPr>
        <w:rPr>
          <w:b/>
          <w:bCs/>
          <w:noProof/>
        </w:rPr>
      </w:pPr>
    </w:p>
    <w:p w14:paraId="304FD43E" w14:textId="1318CB51" w:rsidR="0075369D" w:rsidRDefault="0075369D" w:rsidP="524D2DBD">
      <w:pPr>
        <w:rPr>
          <w:b/>
          <w:bCs/>
          <w:noProof/>
        </w:rPr>
      </w:pPr>
    </w:p>
    <w:p w14:paraId="4436BA66" w14:textId="0EE00FE8" w:rsidR="0075369D" w:rsidRDefault="0075369D" w:rsidP="524D2DBD">
      <w:pPr>
        <w:rPr>
          <w:b/>
          <w:bCs/>
          <w:noProof/>
        </w:rPr>
      </w:pPr>
    </w:p>
    <w:p w14:paraId="5E16AE51" w14:textId="7EB962D5" w:rsidR="0075369D" w:rsidRDefault="0075369D" w:rsidP="524D2DBD">
      <w:pPr>
        <w:rPr>
          <w:b/>
          <w:bCs/>
          <w:noProof/>
        </w:rPr>
      </w:pPr>
    </w:p>
    <w:p w14:paraId="1B92C2A3" w14:textId="73D033B6" w:rsidR="0075369D" w:rsidRDefault="0075369D" w:rsidP="524D2DBD">
      <w:pPr>
        <w:rPr>
          <w:b/>
          <w:bCs/>
          <w:noProof/>
        </w:rPr>
      </w:pPr>
    </w:p>
    <w:p w14:paraId="381A6700" w14:textId="5E2545C8" w:rsidR="0075369D" w:rsidRDefault="0075369D" w:rsidP="524D2DBD">
      <w:pPr>
        <w:rPr>
          <w:b/>
          <w:bCs/>
          <w:noProof/>
        </w:rPr>
      </w:pPr>
    </w:p>
    <w:p w14:paraId="380DBDB9" w14:textId="3C7AA21F" w:rsidR="0075369D" w:rsidRDefault="0075369D" w:rsidP="524D2DBD">
      <w:pPr>
        <w:rPr>
          <w:b/>
          <w:bCs/>
          <w:noProof/>
        </w:rPr>
      </w:pPr>
    </w:p>
    <w:p w14:paraId="263029B8" w14:textId="77777777" w:rsidR="0075369D" w:rsidRDefault="0075369D" w:rsidP="524D2DBD">
      <w:pPr>
        <w:rPr>
          <w:b/>
          <w:bCs/>
          <w:noProof/>
        </w:rPr>
      </w:pPr>
    </w:p>
    <w:p w14:paraId="2D5E80BF" w14:textId="77777777" w:rsidR="0075369D" w:rsidRDefault="0075369D" w:rsidP="524D2DBD">
      <w:pPr>
        <w:rPr>
          <w:b/>
          <w:bCs/>
          <w:noProof/>
        </w:rPr>
      </w:pPr>
    </w:p>
    <w:p w14:paraId="6C38E186" w14:textId="77777777" w:rsidR="0075369D" w:rsidRDefault="0075369D" w:rsidP="524D2DBD">
      <w:pPr>
        <w:rPr>
          <w:b/>
          <w:bCs/>
          <w:noProof/>
        </w:rPr>
      </w:pPr>
    </w:p>
    <w:p w14:paraId="324D1B2B" w14:textId="112A5FB7" w:rsidR="0075369D" w:rsidRDefault="0075369D" w:rsidP="524D2DBD">
      <w:pPr>
        <w:rPr>
          <w:b/>
          <w:bCs/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63872" behindDoc="1" locked="0" layoutInCell="1" allowOverlap="1" wp14:anchorId="528D94AD" wp14:editId="01B80994">
            <wp:simplePos x="0" y="0"/>
            <wp:positionH relativeFrom="column">
              <wp:posOffset>-100965</wp:posOffset>
            </wp:positionH>
            <wp:positionV relativeFrom="paragraph">
              <wp:posOffset>285115</wp:posOffset>
            </wp:positionV>
            <wp:extent cx="5788656" cy="3239135"/>
            <wp:effectExtent l="0" t="0" r="3175" b="0"/>
            <wp:wrapNone/>
            <wp:docPr id="112125634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656" cy="3239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52455D" w14:textId="1936F22B" w:rsidR="0075369D" w:rsidRDefault="0075369D" w:rsidP="524D2DBD">
      <w:pPr>
        <w:rPr>
          <w:b/>
          <w:bCs/>
          <w:noProof/>
        </w:rPr>
      </w:pPr>
    </w:p>
    <w:p w14:paraId="116CD039" w14:textId="77777777" w:rsidR="0075369D" w:rsidRDefault="0075369D" w:rsidP="524D2DBD">
      <w:pPr>
        <w:rPr>
          <w:b/>
          <w:bCs/>
          <w:noProof/>
        </w:rPr>
      </w:pPr>
    </w:p>
    <w:p w14:paraId="4B526604" w14:textId="6C812372" w:rsidR="0075369D" w:rsidRDefault="0075369D" w:rsidP="524D2DBD">
      <w:pPr>
        <w:rPr>
          <w:b/>
          <w:bCs/>
          <w:noProof/>
        </w:rPr>
      </w:pPr>
    </w:p>
    <w:p w14:paraId="01044C4F" w14:textId="15C77918" w:rsidR="0075369D" w:rsidRDefault="0075369D" w:rsidP="524D2DBD">
      <w:pPr>
        <w:rPr>
          <w:b/>
          <w:bCs/>
          <w:noProof/>
        </w:rPr>
      </w:pPr>
    </w:p>
    <w:p w14:paraId="45BE6975" w14:textId="584B8E73" w:rsidR="0075369D" w:rsidRDefault="0075369D" w:rsidP="524D2DBD">
      <w:pPr>
        <w:rPr>
          <w:b/>
          <w:bCs/>
          <w:noProof/>
        </w:rPr>
      </w:pPr>
    </w:p>
    <w:p w14:paraId="25E72ED5" w14:textId="6BA4179A" w:rsidR="0075369D" w:rsidRDefault="0075369D" w:rsidP="524D2DBD">
      <w:pPr>
        <w:rPr>
          <w:b/>
          <w:bCs/>
          <w:noProof/>
        </w:rPr>
      </w:pPr>
    </w:p>
    <w:p w14:paraId="5DF0C8F7" w14:textId="77777777" w:rsidR="0075369D" w:rsidRDefault="0075369D" w:rsidP="524D2DBD">
      <w:pPr>
        <w:rPr>
          <w:b/>
          <w:bCs/>
          <w:noProof/>
        </w:rPr>
      </w:pPr>
    </w:p>
    <w:p w14:paraId="25A84B54" w14:textId="77777777" w:rsidR="0075369D" w:rsidRDefault="0075369D" w:rsidP="524D2DBD">
      <w:pPr>
        <w:rPr>
          <w:b/>
          <w:bCs/>
          <w:noProof/>
        </w:rPr>
      </w:pPr>
    </w:p>
    <w:p w14:paraId="7AA03F99" w14:textId="77777777" w:rsidR="0075369D" w:rsidRDefault="0075369D" w:rsidP="524D2DBD">
      <w:pPr>
        <w:rPr>
          <w:b/>
          <w:bCs/>
          <w:noProof/>
        </w:rPr>
      </w:pPr>
    </w:p>
    <w:p w14:paraId="603F68DB" w14:textId="77777777" w:rsidR="0075369D" w:rsidRDefault="0075369D" w:rsidP="524D2DBD">
      <w:pPr>
        <w:rPr>
          <w:b/>
          <w:bCs/>
          <w:noProof/>
        </w:rPr>
      </w:pPr>
    </w:p>
    <w:p w14:paraId="3E5D826E" w14:textId="77777777" w:rsidR="0075369D" w:rsidRDefault="0075369D" w:rsidP="524D2DBD">
      <w:pPr>
        <w:rPr>
          <w:b/>
          <w:bCs/>
          <w:noProof/>
        </w:rPr>
      </w:pPr>
    </w:p>
    <w:p w14:paraId="4DCAFDA9" w14:textId="77777777" w:rsidR="0075369D" w:rsidRDefault="0075369D" w:rsidP="524D2DBD">
      <w:pPr>
        <w:rPr>
          <w:b/>
          <w:bCs/>
          <w:noProof/>
        </w:rPr>
      </w:pPr>
    </w:p>
    <w:p w14:paraId="5932F1CB" w14:textId="77777777" w:rsidR="0075369D" w:rsidRDefault="0075369D" w:rsidP="524D2DBD">
      <w:pPr>
        <w:rPr>
          <w:b/>
          <w:bCs/>
          <w:noProof/>
        </w:rPr>
      </w:pPr>
    </w:p>
    <w:p w14:paraId="5A05962A" w14:textId="77777777" w:rsidR="0075369D" w:rsidRDefault="0075369D" w:rsidP="524D2DBD">
      <w:pPr>
        <w:rPr>
          <w:b/>
          <w:bCs/>
          <w:noProof/>
        </w:rPr>
      </w:pPr>
    </w:p>
    <w:p w14:paraId="00928889" w14:textId="77777777" w:rsidR="0075369D" w:rsidRDefault="0075369D" w:rsidP="524D2DBD">
      <w:pPr>
        <w:rPr>
          <w:b/>
          <w:bCs/>
          <w:noProof/>
        </w:rPr>
      </w:pPr>
    </w:p>
    <w:p w14:paraId="7C4311DF" w14:textId="77777777" w:rsidR="0075369D" w:rsidRDefault="0075369D" w:rsidP="524D2DBD">
      <w:pPr>
        <w:rPr>
          <w:b/>
          <w:bCs/>
          <w:noProof/>
        </w:rPr>
      </w:pPr>
    </w:p>
    <w:p w14:paraId="1F10F9F9" w14:textId="77777777" w:rsidR="0075369D" w:rsidRDefault="0075369D" w:rsidP="524D2DBD">
      <w:pPr>
        <w:rPr>
          <w:b/>
          <w:bCs/>
          <w:noProof/>
        </w:rPr>
      </w:pPr>
    </w:p>
    <w:p w14:paraId="1FD5EDE2" w14:textId="77777777" w:rsidR="0075369D" w:rsidRDefault="0075369D" w:rsidP="524D2DBD">
      <w:pPr>
        <w:rPr>
          <w:b/>
          <w:bCs/>
          <w:noProof/>
        </w:rPr>
      </w:pPr>
    </w:p>
    <w:p w14:paraId="26196639" w14:textId="77777777" w:rsidR="0075369D" w:rsidRDefault="0075369D" w:rsidP="524D2DBD">
      <w:pPr>
        <w:rPr>
          <w:b/>
          <w:bCs/>
          <w:noProof/>
        </w:rPr>
      </w:pPr>
    </w:p>
    <w:p w14:paraId="62CA78DB" w14:textId="77777777" w:rsidR="0075369D" w:rsidRDefault="0075369D" w:rsidP="524D2DBD">
      <w:pPr>
        <w:rPr>
          <w:b/>
          <w:bCs/>
          <w:noProof/>
        </w:rPr>
      </w:pPr>
    </w:p>
    <w:p w14:paraId="5AF234AF" w14:textId="77777777" w:rsidR="0075369D" w:rsidRDefault="0075369D" w:rsidP="524D2DBD">
      <w:pPr>
        <w:rPr>
          <w:b/>
          <w:bCs/>
          <w:noProof/>
        </w:rPr>
      </w:pPr>
    </w:p>
    <w:p w14:paraId="4B531C4C" w14:textId="487F1A7E" w:rsidR="0075369D" w:rsidRDefault="0075369D" w:rsidP="524D2DBD">
      <w:pPr>
        <w:rPr>
          <w:b/>
          <w:bCs/>
          <w:noProof/>
        </w:rPr>
      </w:pPr>
    </w:p>
    <w:p w14:paraId="71A79E46" w14:textId="4F283421" w:rsidR="0075369D" w:rsidRDefault="0075369D" w:rsidP="524D2DBD">
      <w:pPr>
        <w:rPr>
          <w:b/>
          <w:bCs/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64896" behindDoc="1" locked="0" layoutInCell="1" allowOverlap="1" wp14:anchorId="3BD52723" wp14:editId="7007468D">
            <wp:simplePos x="0" y="0"/>
            <wp:positionH relativeFrom="margin">
              <wp:align>center</wp:align>
            </wp:positionH>
            <wp:positionV relativeFrom="paragraph">
              <wp:posOffset>185420</wp:posOffset>
            </wp:positionV>
            <wp:extent cx="6266815" cy="1705694"/>
            <wp:effectExtent l="0" t="0" r="635" b="8890"/>
            <wp:wrapNone/>
            <wp:docPr id="135084162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6815" cy="17056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10028D" w14:textId="3B5E5FC9" w:rsidR="0075369D" w:rsidRDefault="0075369D" w:rsidP="524D2DBD">
      <w:pPr>
        <w:rPr>
          <w:b/>
          <w:bCs/>
          <w:noProof/>
        </w:rPr>
      </w:pPr>
    </w:p>
    <w:p w14:paraId="318C37C4" w14:textId="2D3B526C" w:rsidR="0075369D" w:rsidRDefault="0075369D" w:rsidP="524D2DBD">
      <w:pPr>
        <w:rPr>
          <w:b/>
          <w:bCs/>
          <w:noProof/>
        </w:rPr>
      </w:pPr>
    </w:p>
    <w:p w14:paraId="31768837" w14:textId="77777777" w:rsidR="0075369D" w:rsidRDefault="0075369D" w:rsidP="524D2DBD">
      <w:pPr>
        <w:rPr>
          <w:b/>
          <w:bCs/>
          <w:noProof/>
        </w:rPr>
      </w:pPr>
    </w:p>
    <w:p w14:paraId="60545404" w14:textId="77777777" w:rsidR="0075369D" w:rsidRDefault="0075369D" w:rsidP="524D2DBD">
      <w:pPr>
        <w:rPr>
          <w:b/>
          <w:bCs/>
          <w:noProof/>
        </w:rPr>
      </w:pPr>
    </w:p>
    <w:p w14:paraId="00BF2D78" w14:textId="72630A69" w:rsidR="0075369D" w:rsidRPr="0075369D" w:rsidRDefault="0075369D" w:rsidP="524D2DBD">
      <w:pPr>
        <w:rPr>
          <w:b/>
          <w:bCs/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65920" behindDoc="1" locked="0" layoutInCell="1" allowOverlap="1" wp14:anchorId="695CBBCB" wp14:editId="46109177">
            <wp:simplePos x="0" y="0"/>
            <wp:positionH relativeFrom="margin">
              <wp:align>center</wp:align>
            </wp:positionH>
            <wp:positionV relativeFrom="paragraph">
              <wp:posOffset>1804035</wp:posOffset>
            </wp:positionV>
            <wp:extent cx="6411595" cy="2421809"/>
            <wp:effectExtent l="0" t="0" r="0" b="0"/>
            <wp:wrapNone/>
            <wp:docPr id="190803438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1595" cy="24218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5369D" w:rsidRPr="0075369D" w:rsidSect="00E57CB2">
      <w:headerReference w:type="default" r:id="rId20"/>
      <w:footerReference w:type="default" r:id="rId21"/>
      <w:type w:val="continuous"/>
      <w:pgSz w:w="11906" w:h="16838" w:code="9"/>
      <w:pgMar w:top="1440" w:right="1440" w:bottom="1440" w:left="1440" w:header="709" w:footer="431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96F03" w14:textId="77777777" w:rsidR="004B3D7D" w:rsidRDefault="004B3D7D" w:rsidP="001205A1">
      <w:r>
        <w:separator/>
      </w:r>
    </w:p>
  </w:endnote>
  <w:endnote w:type="continuationSeparator" w:id="0">
    <w:p w14:paraId="034E4B7F" w14:textId="77777777" w:rsidR="004B3D7D" w:rsidRDefault="004B3D7D" w:rsidP="0012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697884697"/>
      <w:docPartObj>
        <w:docPartGallery w:val="Page Numbers (Bottom of Page)"/>
        <w:docPartUnique/>
      </w:docPartObj>
    </w:sdtPr>
    <w:sdtContent>
      <w:p w14:paraId="244C3C2A" w14:textId="77777777" w:rsidR="001205A1" w:rsidRDefault="001205A1" w:rsidP="001739D4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  <w:lang w:bidi="es-ES"/>
          </w:rPr>
          <w:fldChar w:fldCharType="begin"/>
        </w:r>
        <w:r>
          <w:rPr>
            <w:rStyle w:val="Nmerodepgina"/>
            <w:lang w:bidi="es-ES"/>
          </w:rPr>
          <w:instrText xml:space="preserve"> PAGE </w:instrText>
        </w:r>
        <w:r>
          <w:rPr>
            <w:rStyle w:val="Nmerodepgina"/>
            <w:lang w:bidi="es-ES"/>
          </w:rPr>
          <w:fldChar w:fldCharType="separate"/>
        </w:r>
        <w:r w:rsidR="007B0740">
          <w:rPr>
            <w:rStyle w:val="Nmerodepgina"/>
            <w:noProof/>
            <w:lang w:bidi="es-ES"/>
          </w:rPr>
          <w:t>2</w:t>
        </w:r>
        <w:r>
          <w:rPr>
            <w:rStyle w:val="Nmerodepgina"/>
            <w:lang w:bidi="es-ES"/>
          </w:rPr>
          <w:fldChar w:fldCharType="end"/>
        </w:r>
      </w:p>
    </w:sdtContent>
  </w:sdt>
  <w:p w14:paraId="1BACD500" w14:textId="77777777" w:rsidR="001205A1" w:rsidRDefault="001205A1" w:rsidP="001205A1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F518E" w14:textId="3538DB60" w:rsidR="00E57CB2" w:rsidRDefault="00E57CB2" w:rsidP="001739D4">
    <w:pPr>
      <w:pStyle w:val="Piedepgina"/>
      <w:framePr w:wrap="none" w:vAnchor="text" w:hAnchor="margin" w:xAlign="right" w:y="1"/>
      <w:rPr>
        <w:rStyle w:val="Nmerodepgina"/>
      </w:rPr>
    </w:pPr>
  </w:p>
  <w:p w14:paraId="6D434818" w14:textId="77777777" w:rsidR="00E57CB2" w:rsidRDefault="00E57CB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47942" w14:textId="77777777" w:rsidR="004B3D7D" w:rsidRDefault="004B3D7D" w:rsidP="001205A1">
      <w:r>
        <w:separator/>
      </w:r>
    </w:p>
  </w:footnote>
  <w:footnote w:type="continuationSeparator" w:id="0">
    <w:p w14:paraId="2E6943B7" w14:textId="77777777" w:rsidR="004B3D7D" w:rsidRDefault="004B3D7D" w:rsidP="001205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B126AAB" w14:paraId="037BAC9A" w14:textId="77777777" w:rsidTr="1B126AAB">
      <w:trPr>
        <w:trHeight w:val="300"/>
      </w:trPr>
      <w:tc>
        <w:tcPr>
          <w:tcW w:w="3005" w:type="dxa"/>
        </w:tcPr>
        <w:p w14:paraId="663E662D" w14:textId="16B149B8" w:rsidR="1B126AAB" w:rsidRDefault="1B126AAB" w:rsidP="1B126AAB">
          <w:pPr>
            <w:pStyle w:val="Encabezado"/>
            <w:ind w:left="-115"/>
          </w:pPr>
        </w:p>
      </w:tc>
      <w:tc>
        <w:tcPr>
          <w:tcW w:w="3005" w:type="dxa"/>
        </w:tcPr>
        <w:p w14:paraId="43CD9A31" w14:textId="341F166F" w:rsidR="1B126AAB" w:rsidRDefault="1B126AAB" w:rsidP="1B126AAB">
          <w:pPr>
            <w:pStyle w:val="Encabezado"/>
            <w:jc w:val="center"/>
          </w:pPr>
        </w:p>
      </w:tc>
      <w:tc>
        <w:tcPr>
          <w:tcW w:w="3005" w:type="dxa"/>
        </w:tcPr>
        <w:p w14:paraId="6DA477B4" w14:textId="402DB793" w:rsidR="1B126AAB" w:rsidRDefault="1B126AAB" w:rsidP="1B126AAB">
          <w:pPr>
            <w:pStyle w:val="Encabezado"/>
            <w:ind w:right="-115"/>
            <w:jc w:val="right"/>
          </w:pPr>
        </w:p>
      </w:tc>
    </w:tr>
  </w:tbl>
  <w:p w14:paraId="33DDF2BD" w14:textId="7BD6E816" w:rsidR="1B126AAB" w:rsidRDefault="1B126AAB" w:rsidP="1B126AA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B126AAB" w14:paraId="43AD187A" w14:textId="77777777" w:rsidTr="1B126AAB">
      <w:trPr>
        <w:trHeight w:val="300"/>
      </w:trPr>
      <w:tc>
        <w:tcPr>
          <w:tcW w:w="3005" w:type="dxa"/>
        </w:tcPr>
        <w:p w14:paraId="50F63100" w14:textId="12B7DCAD" w:rsidR="1B126AAB" w:rsidRDefault="1B126AAB" w:rsidP="1B126AAB">
          <w:pPr>
            <w:pStyle w:val="Encabezado"/>
            <w:ind w:left="-115"/>
          </w:pPr>
        </w:p>
      </w:tc>
      <w:tc>
        <w:tcPr>
          <w:tcW w:w="3005" w:type="dxa"/>
        </w:tcPr>
        <w:p w14:paraId="4DA967A0" w14:textId="201734BB" w:rsidR="1B126AAB" w:rsidRDefault="1B126AAB" w:rsidP="1B126AAB">
          <w:pPr>
            <w:pStyle w:val="Encabezado"/>
            <w:jc w:val="center"/>
          </w:pPr>
        </w:p>
      </w:tc>
      <w:tc>
        <w:tcPr>
          <w:tcW w:w="3005" w:type="dxa"/>
        </w:tcPr>
        <w:p w14:paraId="5D55B8AD" w14:textId="0B3A90DC" w:rsidR="1B126AAB" w:rsidRDefault="1B126AAB" w:rsidP="1B126AAB">
          <w:pPr>
            <w:pStyle w:val="Encabezado"/>
            <w:ind w:right="-115"/>
            <w:jc w:val="right"/>
          </w:pPr>
        </w:p>
      </w:tc>
    </w:tr>
  </w:tbl>
  <w:p w14:paraId="77F068AE" w14:textId="0B853FA5" w:rsidR="1B126AAB" w:rsidRDefault="1B126AAB" w:rsidP="1B126AA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DA5"/>
    <w:multiLevelType w:val="multilevel"/>
    <w:tmpl w:val="5214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F2B85"/>
    <w:multiLevelType w:val="multilevel"/>
    <w:tmpl w:val="873C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D508C"/>
    <w:multiLevelType w:val="multilevel"/>
    <w:tmpl w:val="9F4A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51C6B"/>
    <w:multiLevelType w:val="hybridMultilevel"/>
    <w:tmpl w:val="A3D8380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6C2C6B"/>
    <w:multiLevelType w:val="hybridMultilevel"/>
    <w:tmpl w:val="5BFE9FC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95369FE"/>
    <w:multiLevelType w:val="multilevel"/>
    <w:tmpl w:val="15F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E20BF"/>
    <w:multiLevelType w:val="hybridMultilevel"/>
    <w:tmpl w:val="8CEA5E5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9F0EF7"/>
    <w:multiLevelType w:val="multilevel"/>
    <w:tmpl w:val="883C01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0FB1D48"/>
    <w:multiLevelType w:val="multilevel"/>
    <w:tmpl w:val="2234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504FF"/>
    <w:multiLevelType w:val="hybridMultilevel"/>
    <w:tmpl w:val="B98CAB8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A63BEC"/>
    <w:multiLevelType w:val="hybridMultilevel"/>
    <w:tmpl w:val="230CF2A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398372">
    <w:abstractNumId w:val="7"/>
  </w:num>
  <w:num w:numId="2" w16cid:durableId="284049182">
    <w:abstractNumId w:val="4"/>
  </w:num>
  <w:num w:numId="3" w16cid:durableId="1033920913">
    <w:abstractNumId w:val="9"/>
  </w:num>
  <w:num w:numId="4" w16cid:durableId="1635329747">
    <w:abstractNumId w:val="2"/>
  </w:num>
  <w:num w:numId="5" w16cid:durableId="1846044546">
    <w:abstractNumId w:val="6"/>
  </w:num>
  <w:num w:numId="6" w16cid:durableId="517742719">
    <w:abstractNumId w:val="1"/>
  </w:num>
  <w:num w:numId="7" w16cid:durableId="761878474">
    <w:abstractNumId w:val="5"/>
  </w:num>
  <w:num w:numId="8" w16cid:durableId="1035694711">
    <w:abstractNumId w:val="0"/>
  </w:num>
  <w:num w:numId="9" w16cid:durableId="1872524954">
    <w:abstractNumId w:val="8"/>
  </w:num>
  <w:num w:numId="10" w16cid:durableId="1463887500">
    <w:abstractNumId w:val="10"/>
  </w:num>
  <w:num w:numId="11" w16cid:durableId="1609769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7D7"/>
    <w:rsid w:val="0000352C"/>
    <w:rsid w:val="00025DF8"/>
    <w:rsid w:val="000C4ED1"/>
    <w:rsid w:val="001205A1"/>
    <w:rsid w:val="00193C33"/>
    <w:rsid w:val="0024554B"/>
    <w:rsid w:val="00252B43"/>
    <w:rsid w:val="002560A5"/>
    <w:rsid w:val="002623FE"/>
    <w:rsid w:val="002877E8"/>
    <w:rsid w:val="002A2A4E"/>
    <w:rsid w:val="002A6CC4"/>
    <w:rsid w:val="002B0D15"/>
    <w:rsid w:val="002E7C4E"/>
    <w:rsid w:val="0031055C"/>
    <w:rsid w:val="00337BD1"/>
    <w:rsid w:val="00340D9A"/>
    <w:rsid w:val="00371EE1"/>
    <w:rsid w:val="003A798E"/>
    <w:rsid w:val="00425A99"/>
    <w:rsid w:val="00482023"/>
    <w:rsid w:val="004B3D7D"/>
    <w:rsid w:val="004E420A"/>
    <w:rsid w:val="00541E63"/>
    <w:rsid w:val="00560D67"/>
    <w:rsid w:val="005E6B25"/>
    <w:rsid w:val="005F4F46"/>
    <w:rsid w:val="00602FF9"/>
    <w:rsid w:val="006030D4"/>
    <w:rsid w:val="006645B4"/>
    <w:rsid w:val="00671C67"/>
    <w:rsid w:val="006B1BEE"/>
    <w:rsid w:val="006C60E6"/>
    <w:rsid w:val="006C65EB"/>
    <w:rsid w:val="007471B5"/>
    <w:rsid w:val="0075369D"/>
    <w:rsid w:val="00786C52"/>
    <w:rsid w:val="007A0D91"/>
    <w:rsid w:val="007B0740"/>
    <w:rsid w:val="007C1BAB"/>
    <w:rsid w:val="007C61DC"/>
    <w:rsid w:val="0081120E"/>
    <w:rsid w:val="00841177"/>
    <w:rsid w:val="00852CE2"/>
    <w:rsid w:val="00875729"/>
    <w:rsid w:val="0089516E"/>
    <w:rsid w:val="008E6FC3"/>
    <w:rsid w:val="009B04AB"/>
    <w:rsid w:val="00A1114F"/>
    <w:rsid w:val="00A15CF7"/>
    <w:rsid w:val="00A24793"/>
    <w:rsid w:val="00A31A5B"/>
    <w:rsid w:val="00A32F0B"/>
    <w:rsid w:val="00A76741"/>
    <w:rsid w:val="00A81248"/>
    <w:rsid w:val="00A84125"/>
    <w:rsid w:val="00A96144"/>
    <w:rsid w:val="00B05959"/>
    <w:rsid w:val="00B137D7"/>
    <w:rsid w:val="00B222AC"/>
    <w:rsid w:val="00B23AEF"/>
    <w:rsid w:val="00B719B9"/>
    <w:rsid w:val="00BD4CEF"/>
    <w:rsid w:val="00BE7D5A"/>
    <w:rsid w:val="00C45440"/>
    <w:rsid w:val="00C66528"/>
    <w:rsid w:val="00C66BFC"/>
    <w:rsid w:val="00C673F6"/>
    <w:rsid w:val="00C915F0"/>
    <w:rsid w:val="00CA57D3"/>
    <w:rsid w:val="00CE4B0D"/>
    <w:rsid w:val="00DB779E"/>
    <w:rsid w:val="00E115F5"/>
    <w:rsid w:val="00E331E0"/>
    <w:rsid w:val="00E57CB2"/>
    <w:rsid w:val="00EC4AA3"/>
    <w:rsid w:val="00EC6A77"/>
    <w:rsid w:val="00FB65B8"/>
    <w:rsid w:val="00FC49AE"/>
    <w:rsid w:val="00FD2FC3"/>
    <w:rsid w:val="00FE6E9B"/>
    <w:rsid w:val="0EC1D353"/>
    <w:rsid w:val="1B126AAB"/>
    <w:rsid w:val="1EEECE11"/>
    <w:rsid w:val="2311ED4D"/>
    <w:rsid w:val="3129A525"/>
    <w:rsid w:val="3643D28F"/>
    <w:rsid w:val="37A35958"/>
    <w:rsid w:val="3C079DEE"/>
    <w:rsid w:val="3FC73B27"/>
    <w:rsid w:val="524D2DBD"/>
    <w:rsid w:val="5773C4F0"/>
    <w:rsid w:val="5AECFB48"/>
    <w:rsid w:val="5E09A6FA"/>
    <w:rsid w:val="5F3A5729"/>
    <w:rsid w:val="6B3FB030"/>
    <w:rsid w:val="78BB8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90D87C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qFormat/>
    <w:rsid w:val="00FC49AE"/>
  </w:style>
  <w:style w:type="paragraph" w:styleId="Ttulo1">
    <w:name w:val="heading 1"/>
    <w:basedOn w:val="Normal"/>
    <w:next w:val="Normal"/>
    <w:link w:val="Ttulo1Car"/>
    <w:uiPriority w:val="9"/>
    <w:qFormat/>
    <w:rsid w:val="0000352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23869" w:themeColor="accent1"/>
      <w:sz w:val="76"/>
      <w:szCs w:val="32"/>
    </w:rPr>
  </w:style>
  <w:style w:type="paragraph" w:styleId="Ttulo2">
    <w:name w:val="heading 2"/>
    <w:basedOn w:val="Normal"/>
    <w:next w:val="Normal"/>
    <w:link w:val="Ttulo2Car"/>
    <w:uiPriority w:val="1"/>
    <w:qFormat/>
    <w:rsid w:val="00C66528"/>
    <w:pPr>
      <w:keepNext/>
      <w:keepLines/>
      <w:outlineLvl w:val="1"/>
    </w:pPr>
    <w:rPr>
      <w:rFonts w:eastAsiaTheme="majorEastAsia" w:cstheme="majorBidi"/>
      <w:i/>
      <w:color w:val="00C1C7" w:themeColor="accent2"/>
      <w:sz w:val="42"/>
      <w:szCs w:val="26"/>
    </w:rPr>
  </w:style>
  <w:style w:type="paragraph" w:styleId="Ttulo3">
    <w:name w:val="heading 3"/>
    <w:basedOn w:val="Normal"/>
    <w:next w:val="Normal"/>
    <w:link w:val="Ttulo3Car"/>
    <w:uiPriority w:val="2"/>
    <w:qFormat/>
    <w:rsid w:val="00C66528"/>
    <w:pPr>
      <w:keepNext/>
      <w:keepLines/>
      <w:outlineLvl w:val="2"/>
    </w:pPr>
    <w:rPr>
      <w:rFonts w:asciiTheme="majorHAnsi" w:eastAsiaTheme="majorEastAsia" w:hAnsiTheme="majorHAnsi" w:cstheme="majorBidi"/>
      <w:b/>
      <w:color w:val="123869" w:themeColor="accent1"/>
      <w:sz w:val="36"/>
    </w:rPr>
  </w:style>
  <w:style w:type="paragraph" w:styleId="Ttulo4">
    <w:name w:val="heading 4"/>
    <w:basedOn w:val="Normal"/>
    <w:next w:val="Normal"/>
    <w:link w:val="Ttulo4Car"/>
    <w:uiPriority w:val="3"/>
    <w:qFormat/>
    <w:rsid w:val="0000352C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0"/>
    </w:rPr>
  </w:style>
  <w:style w:type="paragraph" w:styleId="Ttulo5">
    <w:name w:val="heading 5"/>
    <w:basedOn w:val="Normal"/>
    <w:next w:val="Normal"/>
    <w:link w:val="Ttulo5Car"/>
    <w:uiPriority w:val="4"/>
    <w:qFormat/>
    <w:rsid w:val="00340D9A"/>
    <w:pPr>
      <w:keepNext/>
      <w:keepLines/>
      <w:spacing w:line="192" w:lineRule="auto"/>
      <w:outlineLvl w:val="4"/>
    </w:pPr>
    <w:rPr>
      <w:rFonts w:asciiTheme="majorHAnsi" w:eastAsiaTheme="majorEastAsia" w:hAnsiTheme="majorHAnsi" w:cstheme="majorBidi"/>
      <w:b/>
      <w:color w:val="123869" w:themeColor="accent1"/>
      <w:sz w:val="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81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66528"/>
    <w:rPr>
      <w:rFonts w:ascii="Times New Roman" w:hAnsi="Times New Roman" w:cs="Times New Roman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00352C"/>
    <w:rPr>
      <w:rFonts w:asciiTheme="majorHAnsi" w:eastAsiaTheme="majorEastAsia" w:hAnsiTheme="majorHAnsi" w:cstheme="majorBidi"/>
      <w:b/>
      <w:color w:val="123869" w:themeColor="accent1"/>
      <w:sz w:val="76"/>
      <w:szCs w:val="32"/>
    </w:rPr>
  </w:style>
  <w:style w:type="character" w:customStyle="1" w:styleId="Ttulo2Car">
    <w:name w:val="Título 2 Car"/>
    <w:basedOn w:val="Fuentedeprrafopredeter"/>
    <w:link w:val="Ttulo2"/>
    <w:uiPriority w:val="1"/>
    <w:rsid w:val="00C66528"/>
    <w:rPr>
      <w:rFonts w:eastAsiaTheme="majorEastAsia" w:cstheme="majorBidi"/>
      <w:i/>
      <w:color w:val="00C1C7" w:themeColor="accent2"/>
      <w:sz w:val="42"/>
      <w:szCs w:val="26"/>
    </w:rPr>
  </w:style>
  <w:style w:type="paragraph" w:customStyle="1" w:styleId="Delimitadorgrfico">
    <w:name w:val="Delimitador gráfico"/>
    <w:basedOn w:val="Normal"/>
    <w:uiPriority w:val="7"/>
    <w:qFormat/>
    <w:rsid w:val="00A81248"/>
    <w:rPr>
      <w:sz w:val="10"/>
    </w:rPr>
  </w:style>
  <w:style w:type="character" w:customStyle="1" w:styleId="Ttulo3Car">
    <w:name w:val="Título 3 Car"/>
    <w:basedOn w:val="Fuentedeprrafopredeter"/>
    <w:link w:val="Ttulo3"/>
    <w:uiPriority w:val="2"/>
    <w:rsid w:val="00C66528"/>
    <w:rPr>
      <w:rFonts w:asciiTheme="majorHAnsi" w:eastAsiaTheme="majorEastAsia" w:hAnsiTheme="majorHAnsi" w:cstheme="majorBidi"/>
      <w:b/>
      <w:color w:val="123869" w:themeColor="accent1"/>
      <w:sz w:val="36"/>
    </w:rPr>
  </w:style>
  <w:style w:type="character" w:customStyle="1" w:styleId="Ttulo4Car">
    <w:name w:val="Título 4 Car"/>
    <w:basedOn w:val="Fuentedeprrafopredeter"/>
    <w:link w:val="Ttulo4"/>
    <w:uiPriority w:val="3"/>
    <w:rsid w:val="0000352C"/>
    <w:rPr>
      <w:rFonts w:eastAsiaTheme="majorEastAsia" w:cstheme="majorBidi"/>
      <w:i/>
      <w:iCs/>
      <w:color w:val="000000" w:themeColor="text1"/>
      <w:sz w:val="30"/>
    </w:rPr>
  </w:style>
  <w:style w:type="paragraph" w:customStyle="1" w:styleId="Texto">
    <w:name w:val="Texto"/>
    <w:basedOn w:val="Normal"/>
    <w:uiPriority w:val="5"/>
    <w:qFormat/>
    <w:rsid w:val="0000352C"/>
    <w:rPr>
      <w:i/>
      <w:color w:val="000000" w:themeColor="text1"/>
      <w:sz w:val="28"/>
    </w:rPr>
  </w:style>
  <w:style w:type="paragraph" w:styleId="Encabezado">
    <w:name w:val="header"/>
    <w:basedOn w:val="Normal"/>
    <w:link w:val="EncabezadoCar"/>
    <w:uiPriority w:val="99"/>
    <w:rsid w:val="00C66528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66528"/>
  </w:style>
  <w:style w:type="paragraph" w:styleId="Piedepgina">
    <w:name w:val="footer"/>
    <w:basedOn w:val="Normal"/>
    <w:link w:val="PiedepginaCar"/>
    <w:uiPriority w:val="99"/>
    <w:rsid w:val="00FC49AE"/>
    <w:pPr>
      <w:tabs>
        <w:tab w:val="center" w:pos="4680"/>
        <w:tab w:val="right" w:pos="9360"/>
      </w:tabs>
    </w:pPr>
    <w:rPr>
      <w:rFonts w:asciiTheme="majorHAnsi" w:hAnsiTheme="majorHAnsi"/>
      <w:b/>
      <w:color w:val="A6A6A6" w:themeColor="background1" w:themeShade="A6"/>
      <w:sz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C49AE"/>
    <w:rPr>
      <w:rFonts w:asciiTheme="majorHAnsi" w:hAnsiTheme="majorHAnsi"/>
      <w:b/>
      <w:color w:val="A6A6A6" w:themeColor="background1" w:themeShade="A6"/>
      <w:sz w:val="20"/>
    </w:rPr>
  </w:style>
  <w:style w:type="character" w:styleId="Nmerodepgina">
    <w:name w:val="page number"/>
    <w:basedOn w:val="Fuentedeprrafopredeter"/>
    <w:uiPriority w:val="99"/>
    <w:semiHidden/>
    <w:rsid w:val="001205A1"/>
  </w:style>
  <w:style w:type="character" w:customStyle="1" w:styleId="Ttulo5Car">
    <w:name w:val="Título 5 Car"/>
    <w:basedOn w:val="Fuentedeprrafopredeter"/>
    <w:link w:val="Ttulo5"/>
    <w:uiPriority w:val="4"/>
    <w:rsid w:val="00340D9A"/>
    <w:rPr>
      <w:rFonts w:asciiTheme="majorHAnsi" w:eastAsiaTheme="majorEastAsia" w:hAnsiTheme="majorHAnsi" w:cstheme="majorBidi"/>
      <w:b/>
      <w:color w:val="123869" w:themeColor="accent1"/>
      <w:sz w:val="66"/>
    </w:rPr>
  </w:style>
  <w:style w:type="character" w:styleId="Textodelmarcadordeposicin">
    <w:name w:val="Placeholder Text"/>
    <w:basedOn w:val="Fuentedeprrafopredeter"/>
    <w:uiPriority w:val="99"/>
    <w:semiHidden/>
    <w:rsid w:val="00C66528"/>
    <w:rPr>
      <w:color w:val="808080"/>
    </w:rPr>
  </w:style>
  <w:style w:type="character" w:styleId="nfasis">
    <w:name w:val="Emphasis"/>
    <w:basedOn w:val="Fuentedeprrafopredeter"/>
    <w:uiPriority w:val="20"/>
    <w:qFormat/>
    <w:rsid w:val="00FC49AE"/>
    <w:rPr>
      <w:i w:val="0"/>
      <w:iCs/>
      <w:color w:val="00C1C7" w:themeColor="accent2"/>
    </w:rPr>
  </w:style>
  <w:style w:type="paragraph" w:styleId="Cita">
    <w:name w:val="Quote"/>
    <w:basedOn w:val="Normal"/>
    <w:next w:val="Normal"/>
    <w:link w:val="CitaCar"/>
    <w:uiPriority w:val="29"/>
    <w:qFormat/>
    <w:rsid w:val="00340D9A"/>
    <w:pPr>
      <w:spacing w:line="192" w:lineRule="auto"/>
      <w:jc w:val="center"/>
    </w:pPr>
    <w:rPr>
      <w:rFonts w:asciiTheme="majorHAnsi" w:hAnsiTheme="majorHAnsi"/>
      <w:iCs/>
      <w:color w:val="123869" w:themeColor="accent1"/>
      <w:sz w:val="66"/>
    </w:rPr>
  </w:style>
  <w:style w:type="character" w:customStyle="1" w:styleId="CitaCar">
    <w:name w:val="Cita Car"/>
    <w:basedOn w:val="Fuentedeprrafopredeter"/>
    <w:link w:val="Cita"/>
    <w:uiPriority w:val="29"/>
    <w:rsid w:val="00340D9A"/>
    <w:rPr>
      <w:rFonts w:asciiTheme="majorHAnsi" w:hAnsiTheme="majorHAnsi"/>
      <w:iCs/>
      <w:color w:val="123869" w:themeColor="accent1"/>
      <w:sz w:val="66"/>
    </w:rPr>
  </w:style>
  <w:style w:type="paragraph" w:styleId="Prrafodelista">
    <w:name w:val="List Paragraph"/>
    <w:basedOn w:val="Normal"/>
    <w:uiPriority w:val="34"/>
    <w:semiHidden/>
    <w:qFormat/>
    <w:rsid w:val="00CA57D3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rsid w:val="00CE4B0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E4B0D"/>
    <w:rPr>
      <w:color w:val="605E5C"/>
      <w:shd w:val="clear" w:color="auto" w:fill="E1DFDD"/>
    </w:rPr>
  </w:style>
  <w:style w:type="table" w:styleId="Tablaconcuadrcula5oscura">
    <w:name w:val="Grid Table 5 Dark"/>
    <w:basedOn w:val="Tablanormal"/>
    <w:uiPriority w:val="50"/>
    <w:rsid w:val="00025DF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6concolores">
    <w:name w:val="Grid Table 6 Colorful"/>
    <w:basedOn w:val="Tablanormal"/>
    <w:uiPriority w:val="51"/>
    <w:rsid w:val="00025DF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16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umno\AppData\Roaming\Microsoft\Templates\Informe%20del%20estudiante%20de%20Jazz.dotx" TargetMode="External"/></Relationships>
</file>

<file path=word/theme/theme1.xml><?xml version="1.0" encoding="utf-8"?>
<a:theme xmlns:a="http://schemas.openxmlformats.org/drawingml/2006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CSR" id="{37F35FE8-81C2-834E-B0F5-A2BA747F975B}" vid="{780CE211-85CD-264E-8CB1-DEA4BD2090A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MarcadorDePosición1</b:Tag>
    <b:SourceType>InternetSite</b:SourceType>
    <b:Guid>{67F57E39-CC2B-4DEC-A351-3782EF1D7820}</b:Guid>
    <b:RefOrder>1</b:RefOrder>
  </b:Source>
</b:Sourc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07D20CB-E94B-44E8-97C3-44BC9C1AF3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798B56-5215-4AD8-847F-8A1F1C10FD6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CD2F7D7A-C035-4038-B792-30307ED9F7E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F425F07-5221-4468-81DD-0F0C28E7FD9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del estudiante de Jazz</Template>
  <TotalTime>0</TotalTime>
  <Pages>1</Pages>
  <Words>484</Words>
  <Characters>2962</Characters>
  <Application>Microsoft Office Word</Application>
  <DocSecurity>0</DocSecurity>
  <Lines>370</Lines>
  <Paragraphs>149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2026-05-04T16:51:00Z</dcterms:created>
  <dcterms:modified xsi:type="dcterms:W3CDTF">2026-05-04T16:52:00Z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TII_WORD_DOCUMENT_FILENAME">
    <vt:lpwstr>Trabajo de Investigación Desarrollo de Aplicaciones Android con API REST 1.docx</vt:lpwstr>
  </property>
  <property fmtid="{D5CDD505-2E9C-101B-9397-08002B2CF9AE}" pid="4" name="TII_WORD_DOCUMENT_ID">
    <vt:lpwstr>4d9222bd-783a-49fe-888e-caded93ac239</vt:lpwstr>
  </property>
</Properties>
</file>