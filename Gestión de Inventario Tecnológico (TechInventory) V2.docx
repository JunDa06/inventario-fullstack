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3C14" w14:textId="74ADFDB1" w:rsidR="00B222AC" w:rsidRPr="0075369D" w:rsidRDefault="00B222AC" w:rsidP="00560D6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6B2BC05" w14:textId="51EA7187" w:rsidR="00560D67" w:rsidRPr="0075369D" w:rsidRDefault="00560D67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6BCC8DDA" wp14:editId="198DA637">
            <wp:simplePos x="0" y="0"/>
            <wp:positionH relativeFrom="margin">
              <wp:align>center</wp:align>
            </wp:positionH>
            <wp:positionV relativeFrom="paragraph">
              <wp:posOffset>8766</wp:posOffset>
            </wp:positionV>
            <wp:extent cx="2838450" cy="767080"/>
            <wp:effectExtent l="0" t="0" r="0" b="0"/>
            <wp:wrapNone/>
            <wp:docPr id="1946934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34019" name="Imagen 19469340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A5D3B" w14:textId="77777777" w:rsidR="00560D67" w:rsidRPr="0075369D" w:rsidRDefault="00560D67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C251DD4" w14:textId="34E4DF39" w:rsidR="00B222AC" w:rsidRPr="0075369D" w:rsidRDefault="00B222AC" w:rsidP="00560D6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20C0D29" w14:textId="77777777" w:rsidR="00B222AC" w:rsidRPr="0075369D" w:rsidRDefault="00B222AC" w:rsidP="00560D6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F54EC6D" w14:textId="20C6FF34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Carrera de Ingeniería de Software con IA</w:t>
      </w:r>
    </w:p>
    <w:p w14:paraId="17FEC60D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B66E1B6" w14:textId="1D5997D1" w:rsidR="00E331E0" w:rsidRPr="0075369D" w:rsidRDefault="00B222AC" w:rsidP="00E331E0">
      <w:pPr>
        <w:jc w:val="center"/>
        <w:rPr>
          <w:rFonts w:ascii="Times New Roman" w:hAnsi="Times New Roman" w:cs="Times New Roman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────────────</w:t>
      </w:r>
    </w:p>
    <w:p w14:paraId="6DE37CC5" w14:textId="77777777" w:rsidR="0089516E" w:rsidRPr="0075369D" w:rsidRDefault="0089516E" w:rsidP="0089516E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es-PE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  <w:lang w:val="es-PE"/>
        </w:rPr>
        <w:t>Gestión de Inventario Tecnológico (TechInventory)</w:t>
      </w:r>
    </w:p>
    <w:p w14:paraId="461CB05F" w14:textId="64EDE3D9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────────────</w:t>
      </w:r>
    </w:p>
    <w:p w14:paraId="03A6FB13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5A6FF9B" w14:textId="5A61F87E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Curso: Diseño</w:t>
      </w:r>
      <w:r w:rsidR="3643D28F"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: </w:t>
      </w:r>
      <w:r w:rsidR="0089516E"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FULLSTACK DEVELOPER SOFTWARE</w:t>
      </w:r>
    </w:p>
    <w:p w14:paraId="129C170E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2A8C803" w14:textId="0594E69D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Docente: Silva Orihuela Luis</w:t>
      </w:r>
    </w:p>
    <w:p w14:paraId="2300603F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00DC161" w14:textId="4C422512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Estudiante: Cavero Alvarez Dayron Junior</w:t>
      </w:r>
    </w:p>
    <w:p w14:paraId="217A897D" w14:textId="299EB56A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AC0791C" w14:textId="070B7DC4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Ciclo: V Ciclo</w:t>
      </w:r>
    </w:p>
    <w:p w14:paraId="54F313F8" w14:textId="756DBFE8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C51E10C" w14:textId="3B10239C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SENATI – Perú</w:t>
      </w:r>
    </w:p>
    <w:p w14:paraId="4797F3C2" w14:textId="2DBEFB7D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2026</w:t>
      </w:r>
    </w:p>
    <w:p w14:paraId="02C367E6" w14:textId="77777777" w:rsidR="00E57CB2" w:rsidRPr="0075369D" w:rsidRDefault="00E57CB2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1F58EFF" w14:textId="77777777" w:rsidR="00E57CB2" w:rsidRPr="0075369D" w:rsidRDefault="00E57CB2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0652935" w14:textId="77777777" w:rsidR="00E57CB2" w:rsidRPr="0075369D" w:rsidRDefault="00E57CB2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492406F" w14:textId="77777777" w:rsidR="00602FF9" w:rsidRPr="0075369D" w:rsidRDefault="00602FF9" w:rsidP="0089516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5B83885" w14:textId="440C3D23" w:rsidR="0089516E" w:rsidRPr="0075369D" w:rsidRDefault="0089516E" w:rsidP="00602FF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DOCUMENTO DE DISEÑO TECNICO</w:t>
      </w:r>
    </w:p>
    <w:p w14:paraId="239D214B" w14:textId="77777777" w:rsidR="0089516E" w:rsidRPr="0075369D" w:rsidRDefault="0089516E" w:rsidP="0089516E">
      <w:pPr>
        <w:rPr>
          <w:rFonts w:ascii="Times New Roman" w:hAnsi="Times New Roman" w:cs="Times New Roman"/>
          <w:b/>
          <w:bCs/>
          <w:noProof/>
        </w:rPr>
      </w:pPr>
    </w:p>
    <w:p w14:paraId="3C7B94EE" w14:textId="13ED8CCD" w:rsidR="0089516E" w:rsidRPr="0075369D" w:rsidRDefault="00602FF9" w:rsidP="0089516E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1.Descricion General</w:t>
      </w:r>
    </w:p>
    <w:p w14:paraId="7B39AB36" w14:textId="3E7B425F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La Aplicación Desarrollada Es Una Single Page Application(Spa) Que Permite Gestionar Un Inventario De Productos Tecnologicos. </w:t>
      </w:r>
    </w:p>
    <w:p w14:paraId="24840698" w14:textId="3033A28C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Sistema Permite Registrar,  Visualizar, Editar Y Eliminar Productos, Tales Como Laptops, Teclados Y Monitores, Simulando Un Entorno Profesional Mediante El Uso De Herramientas Modernas De Desarrollo Frontend.</w:t>
      </w:r>
    </w:p>
    <w:p w14:paraId="24A7B9A3" w14:textId="0DD7306B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Se Emplearon Tecnologias Como React, Vite, React Router, Formik Y Yup Para Construir Una Interfaz Dinamica, Eficiente Y Validada.</w:t>
      </w:r>
    </w:p>
    <w:p w14:paraId="4ED4B44E" w14:textId="77777777" w:rsidR="00602FF9" w:rsidRPr="0075369D" w:rsidRDefault="00602FF9" w:rsidP="0089516E">
      <w:pPr>
        <w:rPr>
          <w:rFonts w:ascii="Times New Roman" w:hAnsi="Times New Roman" w:cs="Times New Roman"/>
          <w:noProof/>
        </w:rPr>
      </w:pPr>
    </w:p>
    <w:p w14:paraId="02C57FCE" w14:textId="437522A8" w:rsidR="0089516E" w:rsidRPr="0075369D" w:rsidRDefault="00602FF9" w:rsidP="0089516E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2.Arquitectura De Componentes</w:t>
      </w:r>
    </w:p>
    <w:p w14:paraId="36A726C1" w14:textId="49AE73FA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 Aplicación Sigue Una Arquitectura Basada En Componentes Reutilizables, Organizados De La Siguiente Manera:</w:t>
      </w:r>
    </w:p>
    <w:p w14:paraId="787A5779" w14:textId="33920364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Componentes Principales:</w:t>
      </w:r>
    </w:p>
    <w:p w14:paraId="666A4DF7" w14:textId="189C4CAA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App.Jsx:</w:t>
      </w:r>
    </w:p>
    <w:p w14:paraId="45F565E3" w14:textId="7D9DB09B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Componente Raiz Que Gestiona El Estado Global Y Las Rutas.</w:t>
      </w:r>
    </w:p>
    <w:p w14:paraId="16EE40CE" w14:textId="0F1B3B61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Navbar.Jsx:</w:t>
      </w:r>
    </w:p>
    <w:p w14:paraId="3D8F2FCA" w14:textId="2EA5DF73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Barra Lateral(Sidebar) Que Permite La Navegacion Entre Las Diferentes Vistas.</w:t>
      </w:r>
    </w:p>
    <w:p w14:paraId="30C8D8C4" w14:textId="0AE63398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Paginas:</w:t>
      </w:r>
    </w:p>
    <w:p w14:paraId="046CECE3" w14:textId="671EBBBE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Productlist.Jsx:</w:t>
      </w:r>
    </w:p>
    <w:p w14:paraId="6E94C364" w14:textId="032B303D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Muestra La Lista De Productos Registrados.</w:t>
      </w:r>
    </w:p>
    <w:p w14:paraId="3ACF0634" w14:textId="4F48824D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Productform.Jsx:</w:t>
      </w:r>
    </w:p>
    <w:p w14:paraId="768455EC" w14:textId="2CD83C90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Permite Registrar Y Editar Productos Mediante Formularios</w:t>
      </w:r>
    </w:p>
    <w:p w14:paraId="2934BDA1" w14:textId="704825BB" w:rsidR="00602FF9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Dashboard.Jsx:</w:t>
      </w:r>
    </w:p>
    <w:p w14:paraId="73CB0F4B" w14:textId="77777777" w:rsidR="00602FF9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Presenta Estadisticas Del Inventario.</w:t>
      </w:r>
    </w:p>
    <w:p w14:paraId="781F2A2E" w14:textId="77777777" w:rsidR="00602FF9" w:rsidRPr="0075369D" w:rsidRDefault="00602FF9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Componentes reutilizables:</w:t>
      </w:r>
    </w:p>
    <w:p w14:paraId="22C276A8" w14:textId="77777777" w:rsidR="00602FF9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ProductCard.jsx:</w:t>
      </w:r>
    </w:p>
    <w:p w14:paraId="389861A9" w14:textId="77777777" w:rsidR="00602FF9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Representa visualmente cada producto en forma de tarjeta.</w:t>
      </w:r>
    </w:p>
    <w:p w14:paraId="3F489612" w14:textId="77777777" w:rsidR="00602FF9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Stats.jsx:</w:t>
      </w:r>
    </w:p>
    <w:p w14:paraId="6C1FFE81" w14:textId="46BD7C2F" w:rsidR="00602FF9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Muestra estadisticas como total de productos, stock  y valor del inventario.</w:t>
      </w:r>
    </w:p>
    <w:p w14:paraId="3AA8861E" w14:textId="36B93EEB" w:rsidR="00602FF9" w:rsidRPr="0075369D" w:rsidRDefault="00602FF9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 comunicación entre componentes se raliza mediante props inmutables</w:t>
      </w:r>
    </w:p>
    <w:p w14:paraId="1B8D95AE" w14:textId="0CF1A671" w:rsidR="00602FF9" w:rsidRPr="0075369D" w:rsidRDefault="00602FF9" w:rsidP="00602FF9">
      <w:pPr>
        <w:rPr>
          <w:rFonts w:ascii="Times New Roman" w:hAnsi="Times New Roman" w:cs="Times New Roman"/>
          <w:noProof/>
        </w:rPr>
      </w:pPr>
    </w:p>
    <w:p w14:paraId="471A72A1" w14:textId="21440F38" w:rsidR="00602FF9" w:rsidRPr="0075369D" w:rsidRDefault="00602FF9" w:rsidP="00602FF9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lastRenderedPageBreak/>
        <w:t>3.Definicion de Rutas</w:t>
      </w:r>
    </w:p>
    <w:p w14:paraId="1F009497" w14:textId="0F51F4F6" w:rsidR="00602FF9" w:rsidRPr="0075369D" w:rsidRDefault="00025DF8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 aplicación utiliza React Router para permitir la navegacion sin recargar la pagina, simulando una SPA.</w:t>
      </w:r>
    </w:p>
    <w:p w14:paraId="6ED6D3F0" w14:textId="355220F4" w:rsidR="00025DF8" w:rsidRPr="0075369D" w:rsidRDefault="00025DF8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Las rutas implementadas son: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5619"/>
      </w:tblGrid>
      <w:tr w:rsidR="00025DF8" w:rsidRPr="0075369D" w14:paraId="115B6796" w14:textId="77777777" w:rsidTr="0002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A250EFC" w14:textId="75B1E354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RUTA</w:t>
            </w:r>
          </w:p>
        </w:tc>
        <w:tc>
          <w:tcPr>
            <w:tcW w:w="1984" w:type="dxa"/>
          </w:tcPr>
          <w:p w14:paraId="2ABCCA04" w14:textId="3B6B8E0D" w:rsidR="00025DF8" w:rsidRPr="0075369D" w:rsidRDefault="00025DF8" w:rsidP="00602F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COMPONENTE</w:t>
            </w:r>
          </w:p>
        </w:tc>
        <w:tc>
          <w:tcPr>
            <w:tcW w:w="5619" w:type="dxa"/>
          </w:tcPr>
          <w:p w14:paraId="279EC795" w14:textId="1BB1A5DD" w:rsidR="00025DF8" w:rsidRPr="0075369D" w:rsidRDefault="00025DF8" w:rsidP="00602F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DESCRIPCION</w:t>
            </w:r>
          </w:p>
        </w:tc>
      </w:tr>
      <w:tr w:rsidR="00025DF8" w:rsidRPr="0075369D" w14:paraId="72ED8B6D" w14:textId="77777777" w:rsidTr="0002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AA1B1C4" w14:textId="0934D38C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</w:t>
            </w:r>
          </w:p>
        </w:tc>
        <w:tc>
          <w:tcPr>
            <w:tcW w:w="1984" w:type="dxa"/>
          </w:tcPr>
          <w:p w14:paraId="282DA8F6" w14:textId="51D8699A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ProductList</w:t>
            </w:r>
          </w:p>
        </w:tc>
        <w:tc>
          <w:tcPr>
            <w:tcW w:w="5619" w:type="dxa"/>
          </w:tcPr>
          <w:p w14:paraId="7AB7A979" w14:textId="457C3FD1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Muestra el listado completo de productos</w:t>
            </w:r>
          </w:p>
        </w:tc>
      </w:tr>
      <w:tr w:rsidR="00025DF8" w:rsidRPr="0075369D" w14:paraId="3F578418" w14:textId="77777777" w:rsidTr="0002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E0ADA32" w14:textId="5801F9A1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/nuevo</w:t>
            </w:r>
          </w:p>
        </w:tc>
        <w:tc>
          <w:tcPr>
            <w:tcW w:w="1984" w:type="dxa"/>
          </w:tcPr>
          <w:p w14:paraId="216184E9" w14:textId="142152D9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ProductForm</w:t>
            </w:r>
          </w:p>
        </w:tc>
        <w:tc>
          <w:tcPr>
            <w:tcW w:w="5619" w:type="dxa"/>
          </w:tcPr>
          <w:p w14:paraId="3534A2D5" w14:textId="2FA9BA42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Permite registrar un nuevo producto</w:t>
            </w:r>
          </w:p>
        </w:tc>
      </w:tr>
      <w:tr w:rsidR="00025DF8" w:rsidRPr="0075369D" w14:paraId="7B7C47D6" w14:textId="77777777" w:rsidTr="0002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B7367D6" w14:textId="6CF2C095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/editar/:id</w:t>
            </w:r>
          </w:p>
        </w:tc>
        <w:tc>
          <w:tcPr>
            <w:tcW w:w="1984" w:type="dxa"/>
          </w:tcPr>
          <w:p w14:paraId="35632B6C" w14:textId="16176998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ProductForm</w:t>
            </w:r>
          </w:p>
        </w:tc>
        <w:tc>
          <w:tcPr>
            <w:tcW w:w="5619" w:type="dxa"/>
          </w:tcPr>
          <w:p w14:paraId="3885AE4B" w14:textId="55550147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Permite editar un producto existente</w:t>
            </w:r>
          </w:p>
        </w:tc>
      </w:tr>
      <w:tr w:rsidR="00025DF8" w:rsidRPr="0075369D" w14:paraId="619833D4" w14:textId="77777777" w:rsidTr="0002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DCDFB7" w14:textId="4456A7A7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/dashboard</w:t>
            </w:r>
          </w:p>
        </w:tc>
        <w:tc>
          <w:tcPr>
            <w:tcW w:w="1984" w:type="dxa"/>
          </w:tcPr>
          <w:p w14:paraId="597F5CCD" w14:textId="69C1F0CD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Dashboard</w:t>
            </w:r>
          </w:p>
        </w:tc>
        <w:tc>
          <w:tcPr>
            <w:tcW w:w="5619" w:type="dxa"/>
          </w:tcPr>
          <w:p w14:paraId="0617FED7" w14:textId="14A1AF2A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Muestra estadisticas del inventario</w:t>
            </w:r>
          </w:p>
        </w:tc>
      </w:tr>
    </w:tbl>
    <w:p w14:paraId="2DBF9376" w14:textId="77777777" w:rsidR="00025DF8" w:rsidRPr="0075369D" w:rsidRDefault="00025DF8" w:rsidP="00602FF9">
      <w:pPr>
        <w:rPr>
          <w:rFonts w:ascii="Times New Roman" w:hAnsi="Times New Roman" w:cs="Times New Roman"/>
          <w:noProof/>
        </w:rPr>
      </w:pPr>
    </w:p>
    <w:p w14:paraId="7F296323" w14:textId="74A4C11D" w:rsidR="00025DF8" w:rsidRPr="0075369D" w:rsidRDefault="00025DF8" w:rsidP="00025DF8">
      <w:pPr>
        <w:rPr>
          <w:rFonts w:ascii="Times New Roman" w:hAnsi="Times New Roman" w:cs="Times New Roman"/>
          <w:noProof/>
        </w:rPr>
        <w:sectPr w:rsidR="00025DF8" w:rsidRPr="0075369D" w:rsidSect="0075369D">
          <w:headerReference w:type="default" r:id="rId12"/>
          <w:footerReference w:type="even" r:id="rId13"/>
          <w:pgSz w:w="11906" w:h="16838" w:code="9"/>
          <w:pgMar w:top="1440" w:right="1440" w:bottom="1440" w:left="1440" w:header="709" w:footer="431" w:gutter="0"/>
          <w:pgNumType w:start="1"/>
          <w:cols w:space="708"/>
          <w:docGrid w:linePitch="360"/>
        </w:sectPr>
      </w:pPr>
      <w:r w:rsidRPr="0075369D">
        <w:rPr>
          <w:rFonts w:ascii="Times New Roman" w:hAnsi="Times New Roman" w:cs="Times New Roman"/>
          <w:noProof/>
        </w:rPr>
        <w:t xml:space="preserve">Ademas, se utilizaron herramientas como </w:t>
      </w:r>
      <w:r w:rsidRPr="0075369D">
        <w:rPr>
          <w:rFonts w:ascii="Times New Roman" w:hAnsi="Times New Roman" w:cs="Times New Roman"/>
          <w:noProof/>
          <w:highlight w:val="yellow"/>
        </w:rPr>
        <w:t>useNavigate</w:t>
      </w:r>
      <w:r w:rsidRPr="0075369D">
        <w:rPr>
          <w:rFonts w:ascii="Times New Roman" w:hAnsi="Times New Roman" w:cs="Times New Roman"/>
          <w:noProof/>
        </w:rPr>
        <w:t xml:space="preserve"> para redireccionar al usuario y </w:t>
      </w:r>
      <w:r w:rsidRPr="0075369D">
        <w:rPr>
          <w:rFonts w:ascii="Times New Roman" w:hAnsi="Times New Roman" w:cs="Times New Roman"/>
          <w:noProof/>
          <w:highlight w:val="yellow"/>
        </w:rPr>
        <w:t>useParams</w:t>
      </w:r>
      <w:r w:rsidRPr="0075369D">
        <w:rPr>
          <w:rFonts w:ascii="Times New Roman" w:hAnsi="Times New Roman" w:cs="Times New Roman"/>
          <w:noProof/>
        </w:rPr>
        <w:t xml:space="preserve"> para obtener el ID del producto a editar.</w:t>
      </w:r>
    </w:p>
    <w:p w14:paraId="4D00D1A4" w14:textId="306EF959" w:rsidR="00E57CB2" w:rsidRPr="0075369D" w:rsidRDefault="00025DF8" w:rsidP="0089516E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4.esquema de Datos</w:t>
      </w:r>
    </w:p>
    <w:p w14:paraId="681D0905" w14:textId="641FCE67" w:rsidR="1B126AAB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Cada producto se maneja como un objeto con las siguientes propiedades:</w:t>
      </w:r>
    </w:p>
    <w:p w14:paraId="26510FA4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{ </w:t>
      </w:r>
    </w:p>
    <w:p w14:paraId="21737EE3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"id": number, </w:t>
      </w:r>
    </w:p>
    <w:p w14:paraId="26409FB9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"nombre": string, </w:t>
      </w:r>
    </w:p>
    <w:p w14:paraId="71F1DB80" w14:textId="183C52AD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"precio": number, </w:t>
      </w:r>
    </w:p>
    <w:p w14:paraId="754E5B37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"stock": number </w:t>
      </w:r>
    </w:p>
    <w:p w14:paraId="73CE7B4A" w14:textId="5D3C81D9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}</w:t>
      </w:r>
    </w:p>
    <w:p w14:paraId="6D6F86F6" w14:textId="734C4B83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Estos datos permiten identificar y gestionar correctamente cada producto dentro del sistema.</w:t>
      </w:r>
    </w:p>
    <w:p w14:paraId="1951EA30" w14:textId="2EF5DCC6" w:rsidR="00025DF8" w:rsidRPr="0075369D" w:rsidRDefault="0075369D" w:rsidP="524D2DBD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5.Manejo De Estado Y Ciclo De Vida</w:t>
      </w:r>
    </w:p>
    <w:p w14:paraId="3BE43022" w14:textId="134EFE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Se utilizo useState para almacenar la lista de productos en memoria.</w:t>
      </w:r>
    </w:p>
    <w:p w14:paraId="7D8CDE4C" w14:textId="0A636BC2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Tambien se empleo useEffect para simular la carga inicial de datos desde una API ficticia(un arreglo local).</w:t>
      </w:r>
    </w:p>
    <w:p w14:paraId="114AC390" w14:textId="1356F1E2" w:rsidR="00025DF8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Gracias a esto, cada vez que se agrega, edita o elimina un producto, la interfaz se actualiza automaticamente sin necesidad de recargar la pagina.</w:t>
      </w:r>
    </w:p>
    <w:p w14:paraId="294F900C" w14:textId="7570E42D" w:rsidR="0075369D" w:rsidRPr="0075369D" w:rsidRDefault="0075369D" w:rsidP="524D2DBD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6.Formularios y Validacion</w:t>
      </w:r>
    </w:p>
    <w:p w14:paraId="0648A1B4" w14:textId="32AF1F9D" w:rsidR="0075369D" w:rsidRDefault="0075369D" w:rsidP="524D2DB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El formulario fue desarrollado utiliando Formik para manejar los datos de entrada.</w:t>
      </w:r>
    </w:p>
    <w:p w14:paraId="0FF428FF" w14:textId="508044EB" w:rsidR="0075369D" w:rsidRDefault="0075369D" w:rsidP="524D2DB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Para validar los datos se utilizo Yup, aplicando las siguientes reglas:</w:t>
      </w:r>
    </w:p>
    <w:p w14:paraId="40342336" w14:textId="4BC86FAE" w:rsidR="0075369D" w:rsidRPr="0075369D" w:rsidRDefault="0075369D" w:rsidP="0075369D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nombre es obligatorio</w:t>
      </w:r>
    </w:p>
    <w:p w14:paraId="0AB30466" w14:textId="0F394517" w:rsidR="0075369D" w:rsidRPr="0075369D" w:rsidRDefault="0075369D" w:rsidP="0075369D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precio debe ser un numero mayor a 0</w:t>
      </w:r>
    </w:p>
    <w:p w14:paraId="0E89E2DF" w14:textId="20C804A9" w:rsidR="0075369D" w:rsidRPr="0075369D" w:rsidRDefault="0075369D" w:rsidP="0075369D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stock deber ser un numero y no puede ser negativo</w:t>
      </w:r>
    </w:p>
    <w:p w14:paraId="050EDE94" w14:textId="6DE6E882" w:rsidR="0075369D" w:rsidRDefault="0075369D" w:rsidP="524D2DB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Esto asegura que solo se ingresen datos correctos en el sistema.</w:t>
      </w:r>
    </w:p>
    <w:p w14:paraId="54BDD414" w14:textId="77777777" w:rsidR="0075369D" w:rsidRDefault="0075369D" w:rsidP="524D2DBD">
      <w:pPr>
        <w:rPr>
          <w:rFonts w:ascii="Times New Roman" w:hAnsi="Times New Roman" w:cs="Times New Roman"/>
          <w:noProof/>
        </w:rPr>
      </w:pPr>
    </w:p>
    <w:p w14:paraId="62C6B5FB" w14:textId="624F951E" w:rsidR="0075369D" w:rsidRPr="0095393B" w:rsidRDefault="0075369D" w:rsidP="524D2DBD">
      <w:pPr>
        <w:rPr>
          <w:rFonts w:ascii="Times New Roman" w:hAnsi="Times New Roman" w:cs="Times New Roman"/>
          <w:b/>
          <w:bCs/>
          <w:noProof/>
        </w:rPr>
      </w:pPr>
      <w:r w:rsidRPr="0095393B">
        <w:rPr>
          <w:rFonts w:ascii="Times New Roman" w:hAnsi="Times New Roman" w:cs="Times New Roman"/>
          <w:b/>
          <w:bCs/>
          <w:noProof/>
        </w:rPr>
        <w:lastRenderedPageBreak/>
        <w:t>7.Interaz de usuario</w:t>
      </w:r>
    </w:p>
    <w:p w14:paraId="130042BA" w14:textId="7CCFC311" w:rsidR="00025DF8" w:rsidRPr="0095393B" w:rsidRDefault="0075369D" w:rsidP="524D2DBD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La interfaz fue diseñada con CSS, siguiendo un estilo tipo dashboard.</w:t>
      </w:r>
    </w:p>
    <w:p w14:paraId="06F36DDF" w14:textId="5C8CDB74" w:rsidR="0075369D" w:rsidRPr="0095393B" w:rsidRDefault="0075369D" w:rsidP="524D2DBD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Se implemento una barra lateral de navegacion, tarjetas para los productos y formularios organizados, logrando una interfaz clara y facil de usar.</w:t>
      </w:r>
    </w:p>
    <w:p w14:paraId="1DF6A528" w14:textId="7D617C8B" w:rsidR="0075369D" w:rsidRPr="0095393B" w:rsidRDefault="0075369D" w:rsidP="524D2DBD">
      <w:pPr>
        <w:rPr>
          <w:rFonts w:ascii="Times New Roman" w:hAnsi="Times New Roman" w:cs="Times New Roman"/>
          <w:noProof/>
        </w:rPr>
      </w:pPr>
    </w:p>
    <w:p w14:paraId="1072F5ED" w14:textId="404E2BE7" w:rsidR="006B0664" w:rsidRPr="0095393B" w:rsidRDefault="006B0664" w:rsidP="524D2DBD">
      <w:pPr>
        <w:rPr>
          <w:rFonts w:ascii="Times New Roman" w:hAnsi="Times New Roman" w:cs="Times New Roman"/>
          <w:b/>
          <w:bCs/>
          <w:noProof/>
        </w:rPr>
      </w:pPr>
      <w:r w:rsidRPr="0095393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944" behindDoc="1" locked="0" layoutInCell="1" allowOverlap="1" wp14:anchorId="53617505" wp14:editId="1A4D10E3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4981575" cy="3096237"/>
            <wp:effectExtent l="0" t="0" r="0" b="9525"/>
            <wp:wrapNone/>
            <wp:docPr id="1662514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1492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96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393B">
        <w:rPr>
          <w:rFonts w:ascii="Times New Roman" w:hAnsi="Times New Roman" w:cs="Times New Roman"/>
          <w:b/>
          <w:bCs/>
          <w:noProof/>
        </w:rPr>
        <w:t>8.Modelo de Datos Cloud</w:t>
      </w:r>
    </w:p>
    <w:p w14:paraId="42B399EC" w14:textId="548D003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411F5CB4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504D7661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4B53F18F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79F85B4F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28529337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5F993017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538B8C80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4CA84EF2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6ACDFBFD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3C8953F9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47B78A7C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67389722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1976BF8F" w14:textId="1D7747D6" w:rsidR="006B0664" w:rsidRPr="0095393B" w:rsidRDefault="006B0664" w:rsidP="524D2DBD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La imagen muestra la colección “productos” en MongoDB Atlas, donde se almacenan los datos del inventario.</w:t>
      </w:r>
    </w:p>
    <w:p w14:paraId="4AB125A1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7B1FBD4D" w14:textId="1C2B0A9C" w:rsidR="006B0664" w:rsidRPr="0095393B" w:rsidRDefault="006B0664" w:rsidP="524D2DBD">
      <w:pPr>
        <w:rPr>
          <w:rFonts w:ascii="Times New Roman" w:hAnsi="Times New Roman" w:cs="Times New Roman"/>
          <w:b/>
          <w:bCs/>
          <w:noProof/>
        </w:rPr>
      </w:pPr>
      <w:r w:rsidRPr="0095393B">
        <w:rPr>
          <w:rFonts w:ascii="Times New Roman" w:hAnsi="Times New Roman" w:cs="Times New Roman"/>
          <w:b/>
          <w:bCs/>
          <w:noProof/>
        </w:rPr>
        <w:t>9.Documentacion de API</w:t>
      </w:r>
    </w:p>
    <w:tbl>
      <w:tblPr>
        <w:tblStyle w:val="Tabladecuadrcula4"/>
        <w:tblW w:w="9642" w:type="dxa"/>
        <w:tblLook w:val="04A0" w:firstRow="1" w:lastRow="0" w:firstColumn="1" w:lastColumn="0" w:noHBand="0" w:noVBand="1"/>
      </w:tblPr>
      <w:tblGrid>
        <w:gridCol w:w="1291"/>
        <w:gridCol w:w="2159"/>
        <w:gridCol w:w="3418"/>
        <w:gridCol w:w="2774"/>
      </w:tblGrid>
      <w:tr w:rsidR="006B0664" w:rsidRPr="0095393B" w14:paraId="7D4E5383" w14:textId="77777777" w:rsidTr="006B0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40772311" w14:textId="57951466" w:rsidR="006B0664" w:rsidRPr="0095393B" w:rsidRDefault="006B0664" w:rsidP="524D2DBD">
            <w:pPr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Metodo</w:t>
            </w:r>
          </w:p>
        </w:tc>
        <w:tc>
          <w:tcPr>
            <w:tcW w:w="2159" w:type="dxa"/>
          </w:tcPr>
          <w:p w14:paraId="35890DCE" w14:textId="2098CA8E" w:rsidR="006B0664" w:rsidRPr="0095393B" w:rsidRDefault="006B0664" w:rsidP="524D2D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Ruta</w:t>
            </w:r>
          </w:p>
        </w:tc>
        <w:tc>
          <w:tcPr>
            <w:tcW w:w="3418" w:type="dxa"/>
          </w:tcPr>
          <w:p w14:paraId="65E36E60" w14:textId="1E2FABF5" w:rsidR="006B0664" w:rsidRPr="0095393B" w:rsidRDefault="006B0664" w:rsidP="524D2D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Descripcion</w:t>
            </w:r>
          </w:p>
        </w:tc>
        <w:tc>
          <w:tcPr>
            <w:tcW w:w="2774" w:type="dxa"/>
          </w:tcPr>
          <w:p w14:paraId="610E5135" w14:textId="28117251" w:rsidR="006B0664" w:rsidRPr="0095393B" w:rsidRDefault="006B0664" w:rsidP="524D2D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Codigo De Respuesta</w:t>
            </w:r>
          </w:p>
        </w:tc>
      </w:tr>
      <w:tr w:rsidR="006B0664" w:rsidRPr="0095393B" w14:paraId="0A80EACD" w14:textId="77777777" w:rsidTr="006B0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40E6D30F" w14:textId="6C445BFD" w:rsidR="006B0664" w:rsidRPr="0095393B" w:rsidRDefault="006B0664" w:rsidP="524D2DBD">
            <w:pPr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GET</w:t>
            </w:r>
          </w:p>
        </w:tc>
        <w:tc>
          <w:tcPr>
            <w:tcW w:w="2159" w:type="dxa"/>
          </w:tcPr>
          <w:p w14:paraId="723BB3B3" w14:textId="277B98F2" w:rsidR="006B0664" w:rsidRPr="0095393B" w:rsidRDefault="006B0664" w:rsidP="524D2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/api/productos</w:t>
            </w:r>
          </w:p>
        </w:tc>
        <w:tc>
          <w:tcPr>
            <w:tcW w:w="3418" w:type="dxa"/>
          </w:tcPr>
          <w:p w14:paraId="7769BE47" w14:textId="3D2BFBBF" w:rsidR="006B0664" w:rsidRPr="0095393B" w:rsidRDefault="006B0664" w:rsidP="524D2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Obtiene todos los productos</w:t>
            </w:r>
          </w:p>
        </w:tc>
        <w:tc>
          <w:tcPr>
            <w:tcW w:w="2774" w:type="dxa"/>
          </w:tcPr>
          <w:p w14:paraId="2EB5AB7F" w14:textId="51504465" w:rsidR="006B0664" w:rsidRPr="0095393B" w:rsidRDefault="006B0664" w:rsidP="524D2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200, 500</w:t>
            </w:r>
          </w:p>
        </w:tc>
      </w:tr>
      <w:tr w:rsidR="006B0664" w:rsidRPr="0095393B" w14:paraId="41301825" w14:textId="77777777" w:rsidTr="006B0664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0EBC6EC7" w14:textId="2725E0B5" w:rsidR="006B0664" w:rsidRPr="0095393B" w:rsidRDefault="006B0664" w:rsidP="524D2DBD">
            <w:pPr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POST</w:t>
            </w:r>
          </w:p>
        </w:tc>
        <w:tc>
          <w:tcPr>
            <w:tcW w:w="2159" w:type="dxa"/>
          </w:tcPr>
          <w:p w14:paraId="6DF27386" w14:textId="1FD246CF" w:rsidR="006B0664" w:rsidRPr="0095393B" w:rsidRDefault="006B0664" w:rsidP="524D2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/api/productos</w:t>
            </w:r>
          </w:p>
        </w:tc>
        <w:tc>
          <w:tcPr>
            <w:tcW w:w="3418" w:type="dxa"/>
          </w:tcPr>
          <w:p w14:paraId="0946D478" w14:textId="3C75BD6B" w:rsidR="006B0664" w:rsidRPr="0095393B" w:rsidRDefault="006B0664" w:rsidP="524D2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Crea un nuevo producto</w:t>
            </w:r>
          </w:p>
        </w:tc>
        <w:tc>
          <w:tcPr>
            <w:tcW w:w="2774" w:type="dxa"/>
          </w:tcPr>
          <w:p w14:paraId="7D51AB93" w14:textId="70AB55E7" w:rsidR="006B0664" w:rsidRPr="0095393B" w:rsidRDefault="006B0664" w:rsidP="524D2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201, 400, 500</w:t>
            </w:r>
          </w:p>
        </w:tc>
      </w:tr>
      <w:tr w:rsidR="006B0664" w:rsidRPr="0095393B" w14:paraId="00599815" w14:textId="77777777" w:rsidTr="006B0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6D1B1316" w14:textId="0065873E" w:rsidR="006B0664" w:rsidRPr="0095393B" w:rsidRDefault="006B0664" w:rsidP="524D2DBD">
            <w:pPr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PUT</w:t>
            </w:r>
          </w:p>
        </w:tc>
        <w:tc>
          <w:tcPr>
            <w:tcW w:w="2159" w:type="dxa"/>
          </w:tcPr>
          <w:p w14:paraId="42B8366B" w14:textId="4B1C78CB" w:rsidR="006B0664" w:rsidRPr="0095393B" w:rsidRDefault="00E9158C" w:rsidP="524D2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/api/productos/{id}</w:t>
            </w:r>
          </w:p>
        </w:tc>
        <w:tc>
          <w:tcPr>
            <w:tcW w:w="3418" w:type="dxa"/>
          </w:tcPr>
          <w:p w14:paraId="300C716D" w14:textId="15F0A54E" w:rsidR="006B0664" w:rsidRPr="0095393B" w:rsidRDefault="006B0664" w:rsidP="524D2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Actualiza un producto existente</w:t>
            </w:r>
          </w:p>
        </w:tc>
        <w:tc>
          <w:tcPr>
            <w:tcW w:w="2774" w:type="dxa"/>
          </w:tcPr>
          <w:p w14:paraId="6868322B" w14:textId="26099259" w:rsidR="006B0664" w:rsidRPr="0095393B" w:rsidRDefault="006B0664" w:rsidP="524D2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200, 400, 404</w:t>
            </w:r>
          </w:p>
        </w:tc>
      </w:tr>
      <w:tr w:rsidR="006B0664" w:rsidRPr="0095393B" w14:paraId="7E3813C6" w14:textId="77777777" w:rsidTr="006B066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082C05CB" w14:textId="41F5AE61" w:rsidR="006B0664" w:rsidRPr="0095393B" w:rsidRDefault="006B0664" w:rsidP="524D2DBD">
            <w:pPr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DELETE</w:t>
            </w:r>
          </w:p>
        </w:tc>
        <w:tc>
          <w:tcPr>
            <w:tcW w:w="2159" w:type="dxa"/>
          </w:tcPr>
          <w:p w14:paraId="1BE6FE03" w14:textId="7C6DA512" w:rsidR="006B0664" w:rsidRPr="0095393B" w:rsidRDefault="00E9158C" w:rsidP="524D2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/api/productos/{id}</w:t>
            </w:r>
          </w:p>
        </w:tc>
        <w:tc>
          <w:tcPr>
            <w:tcW w:w="3418" w:type="dxa"/>
          </w:tcPr>
          <w:p w14:paraId="07AB82F7" w14:textId="560E6DAB" w:rsidR="006B0664" w:rsidRPr="0095393B" w:rsidRDefault="006B0664" w:rsidP="524D2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Elimina un producto</w:t>
            </w:r>
          </w:p>
        </w:tc>
        <w:tc>
          <w:tcPr>
            <w:tcW w:w="2774" w:type="dxa"/>
          </w:tcPr>
          <w:p w14:paraId="59CBE5B4" w14:textId="0064F5B8" w:rsidR="006B0664" w:rsidRPr="0095393B" w:rsidRDefault="006B0664" w:rsidP="524D2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5393B">
              <w:rPr>
                <w:rFonts w:ascii="Times New Roman" w:hAnsi="Times New Roman" w:cs="Times New Roman"/>
                <w:noProof/>
              </w:rPr>
              <w:t>200, 400, 404</w:t>
            </w:r>
          </w:p>
        </w:tc>
      </w:tr>
    </w:tbl>
    <w:p w14:paraId="2DF92E78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319127CF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266E6643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1C44CDE8" w14:textId="77777777" w:rsidR="006B0664" w:rsidRPr="0095393B" w:rsidRDefault="006B0664" w:rsidP="524D2DBD">
      <w:pPr>
        <w:rPr>
          <w:rFonts w:ascii="Times New Roman" w:hAnsi="Times New Roman" w:cs="Times New Roman"/>
          <w:noProof/>
        </w:rPr>
      </w:pPr>
    </w:p>
    <w:p w14:paraId="223A786C" w14:textId="40E6A6DD" w:rsidR="00E9158C" w:rsidRPr="0095393B" w:rsidRDefault="00E9158C" w:rsidP="524D2DBD">
      <w:pPr>
        <w:rPr>
          <w:rFonts w:ascii="Times New Roman" w:hAnsi="Times New Roman" w:cs="Times New Roman"/>
          <w:b/>
          <w:bCs/>
          <w:noProof/>
        </w:rPr>
      </w:pPr>
      <w:r w:rsidRPr="0095393B">
        <w:rPr>
          <w:rFonts w:ascii="Times New Roman" w:hAnsi="Times New Roman" w:cs="Times New Roman"/>
          <w:b/>
          <w:bCs/>
          <w:noProof/>
        </w:rPr>
        <w:lastRenderedPageBreak/>
        <w:t>10. Evidencia de GitHub</w:t>
      </w:r>
    </w:p>
    <w:p w14:paraId="3323E0FC" w14:textId="77777777" w:rsidR="00E9158C" w:rsidRPr="0095393B" w:rsidRDefault="00E9158C" w:rsidP="524D2DBD">
      <w:pPr>
        <w:rPr>
          <w:rFonts w:ascii="Times New Roman" w:hAnsi="Times New Roman" w:cs="Times New Roman"/>
          <w:noProof/>
        </w:rPr>
      </w:pPr>
    </w:p>
    <w:p w14:paraId="367F2A74" w14:textId="4B027DA5" w:rsidR="00E9158C" w:rsidRPr="0095393B" w:rsidRDefault="00E9158C" w:rsidP="00E9158C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drawing>
          <wp:inline distT="0" distB="0" distL="0" distR="0" wp14:anchorId="4423A86F" wp14:editId="3E12574F">
            <wp:extent cx="5731510" cy="1926590"/>
            <wp:effectExtent l="0" t="0" r="2540" b="0"/>
            <wp:docPr id="519246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46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7A02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El proyecto fue gestionado mediante GitHub utilizando ramas (branches) y Pull Requests.</w:t>
      </w:r>
    </w:p>
    <w:p w14:paraId="73317EB5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</w:p>
    <w:p w14:paraId="4CD6D9BE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Se crearon ramas para implementar nuevas funcionalidades y posteriormente se integraron los cambios mediante Pull Requests hacia la rama principal.</w:t>
      </w:r>
    </w:p>
    <w:p w14:paraId="696C2EC1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</w:p>
    <w:p w14:paraId="293E67F4" w14:textId="764A8F0E" w:rsidR="006B0664" w:rsidRPr="0095393B" w:rsidRDefault="00E9158C" w:rsidP="00E9158C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Debido a que el trabajo fue realizado de manera individual, se realizó una auto-revisión de los Pull Requests para simular un entorno colaborativo.</w:t>
      </w:r>
    </w:p>
    <w:p w14:paraId="0BFF9DE4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</w:p>
    <w:p w14:paraId="33DFA1D5" w14:textId="7431AC80" w:rsidR="00E9158C" w:rsidRPr="0095393B" w:rsidRDefault="00E9158C" w:rsidP="00E9158C">
      <w:pPr>
        <w:rPr>
          <w:rFonts w:ascii="Times New Roman" w:hAnsi="Times New Roman" w:cs="Times New Roman"/>
          <w:b/>
          <w:bCs/>
          <w:noProof/>
        </w:rPr>
      </w:pPr>
      <w:r w:rsidRPr="0095393B">
        <w:rPr>
          <w:rFonts w:ascii="Times New Roman" w:hAnsi="Times New Roman" w:cs="Times New Roman"/>
          <w:b/>
          <w:bCs/>
          <w:noProof/>
        </w:rPr>
        <w:t>11.Estrategia De Seguridad</w:t>
      </w:r>
    </w:p>
    <w:p w14:paraId="0F932157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Para proteger la información sensible, se utilizó un archivo de variables de entorno (.env) donde se almacenó la cadena de conexión a la base de datos MongoDB.</w:t>
      </w:r>
    </w:p>
    <w:p w14:paraId="1A72C626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</w:p>
    <w:p w14:paraId="4028547B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Este archivo no fue incluido en el repositorio gracias al uso de .gitignore, evitando la exposición de credenciales.</w:t>
      </w:r>
    </w:p>
    <w:p w14:paraId="663DC0C2" w14:textId="77777777" w:rsidR="00E9158C" w:rsidRPr="0095393B" w:rsidRDefault="00E9158C" w:rsidP="00E9158C">
      <w:pPr>
        <w:rPr>
          <w:rFonts w:ascii="Times New Roman" w:hAnsi="Times New Roman" w:cs="Times New Roman"/>
          <w:noProof/>
        </w:rPr>
      </w:pPr>
    </w:p>
    <w:p w14:paraId="1AE1EF03" w14:textId="51241F40" w:rsidR="006B0664" w:rsidRPr="0095393B" w:rsidRDefault="00E9158C" w:rsidP="524D2DBD">
      <w:pPr>
        <w:rPr>
          <w:rFonts w:ascii="Times New Roman" w:hAnsi="Times New Roman" w:cs="Times New Roman"/>
          <w:noProof/>
        </w:rPr>
      </w:pPr>
      <w:r w:rsidRPr="0095393B">
        <w:rPr>
          <w:rFonts w:ascii="Times New Roman" w:hAnsi="Times New Roman" w:cs="Times New Roman"/>
          <w:noProof/>
        </w:rPr>
        <w:t>De esta manera, se garantiza la seguridad de la información y se aplican buenas prácticas de desarrollo.</w:t>
      </w:r>
    </w:p>
    <w:p w14:paraId="1BDDE76E" w14:textId="77777777" w:rsidR="006B0664" w:rsidRDefault="006B0664" w:rsidP="524D2DBD">
      <w:pPr>
        <w:rPr>
          <w:noProof/>
        </w:rPr>
      </w:pPr>
    </w:p>
    <w:p w14:paraId="220ED3BA" w14:textId="77777777" w:rsidR="006B0664" w:rsidRDefault="006B0664" w:rsidP="524D2DBD">
      <w:pPr>
        <w:rPr>
          <w:noProof/>
        </w:rPr>
      </w:pPr>
    </w:p>
    <w:p w14:paraId="1E80E812" w14:textId="77777777" w:rsidR="006B0664" w:rsidRDefault="006B0664" w:rsidP="524D2DBD">
      <w:pPr>
        <w:rPr>
          <w:noProof/>
        </w:rPr>
      </w:pPr>
    </w:p>
    <w:p w14:paraId="73D98C7D" w14:textId="77777777" w:rsidR="006B0664" w:rsidRDefault="006B0664" w:rsidP="524D2DBD">
      <w:pPr>
        <w:rPr>
          <w:noProof/>
        </w:rPr>
      </w:pPr>
    </w:p>
    <w:p w14:paraId="26DF9BE2" w14:textId="77777777" w:rsidR="006B0664" w:rsidRDefault="006B0664" w:rsidP="524D2DBD">
      <w:pPr>
        <w:rPr>
          <w:noProof/>
        </w:rPr>
      </w:pPr>
    </w:p>
    <w:p w14:paraId="492E1D2A" w14:textId="77777777" w:rsidR="00E9158C" w:rsidRDefault="00E9158C" w:rsidP="524D2DBD">
      <w:pPr>
        <w:rPr>
          <w:noProof/>
        </w:rPr>
      </w:pPr>
    </w:p>
    <w:p w14:paraId="55CB33A8" w14:textId="77777777" w:rsidR="0095393B" w:rsidRDefault="0095393B" w:rsidP="524D2DBD">
      <w:pPr>
        <w:rPr>
          <w:noProof/>
        </w:rPr>
      </w:pPr>
    </w:p>
    <w:p w14:paraId="196EDDBF" w14:textId="7F1A276D" w:rsidR="0075369D" w:rsidRDefault="00E9158C" w:rsidP="524D2DBD">
      <w:pPr>
        <w:rPr>
          <w:b/>
          <w:bCs/>
          <w:noProof/>
        </w:rPr>
      </w:pPr>
      <w:r>
        <w:rPr>
          <w:b/>
          <w:bCs/>
          <w:noProof/>
        </w:rPr>
        <w:lastRenderedPageBreak/>
        <w:t>12</w:t>
      </w:r>
      <w:r w:rsidR="0075369D" w:rsidRPr="0075369D">
        <w:rPr>
          <w:b/>
          <w:bCs/>
          <w:noProof/>
        </w:rPr>
        <w:t>.Capturas</w:t>
      </w:r>
      <w:r>
        <w:rPr>
          <w:b/>
          <w:bCs/>
          <w:noProof/>
        </w:rPr>
        <w:t xml:space="preserve"> Fase 1</w:t>
      </w:r>
    </w:p>
    <w:p w14:paraId="04E51E13" w14:textId="3291C7F2" w:rsidR="0075369D" w:rsidRDefault="0075369D" w:rsidP="524D2DBD">
      <w:pPr>
        <w:rPr>
          <w:b/>
          <w:bCs/>
          <w:noProof/>
        </w:rPr>
      </w:pPr>
    </w:p>
    <w:p w14:paraId="1D2400FA" w14:textId="05110552" w:rsidR="0075369D" w:rsidRDefault="0075369D" w:rsidP="524D2DBD">
      <w:pPr>
        <w:rPr>
          <w:b/>
          <w:bCs/>
          <w:noProof/>
        </w:rPr>
      </w:pPr>
      <w:r w:rsidRPr="0075369D">
        <w:rPr>
          <w:b/>
          <w:bCs/>
          <w:noProof/>
        </w:rPr>
        <w:drawing>
          <wp:anchor distT="0" distB="0" distL="114300" distR="114300" simplePos="0" relativeHeight="251660800" behindDoc="1" locked="0" layoutInCell="1" allowOverlap="1" wp14:anchorId="5DDBC8CB" wp14:editId="7D860A7B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731510" cy="2639060"/>
            <wp:effectExtent l="0" t="0" r="2540" b="8890"/>
            <wp:wrapNone/>
            <wp:docPr id="3608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60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25FF9" w14:textId="25A52341" w:rsidR="0075369D" w:rsidRDefault="0075369D" w:rsidP="524D2DBD">
      <w:pPr>
        <w:rPr>
          <w:b/>
          <w:bCs/>
          <w:noProof/>
        </w:rPr>
      </w:pPr>
    </w:p>
    <w:p w14:paraId="4F3DAC25" w14:textId="61FF584C" w:rsidR="0075369D" w:rsidRDefault="0075369D" w:rsidP="524D2DBD">
      <w:pPr>
        <w:rPr>
          <w:b/>
          <w:bCs/>
          <w:noProof/>
        </w:rPr>
      </w:pPr>
    </w:p>
    <w:p w14:paraId="09F39C15" w14:textId="77777777" w:rsidR="0075369D" w:rsidRDefault="0075369D" w:rsidP="524D2DBD">
      <w:pPr>
        <w:rPr>
          <w:b/>
          <w:bCs/>
          <w:noProof/>
        </w:rPr>
      </w:pPr>
    </w:p>
    <w:p w14:paraId="58940D51" w14:textId="4D15062E" w:rsidR="0075369D" w:rsidRDefault="0075369D" w:rsidP="524D2DBD">
      <w:pPr>
        <w:rPr>
          <w:b/>
          <w:bCs/>
          <w:noProof/>
        </w:rPr>
      </w:pPr>
    </w:p>
    <w:p w14:paraId="35AFBEF4" w14:textId="4E10FF30" w:rsidR="0075369D" w:rsidRDefault="0075369D" w:rsidP="524D2DBD">
      <w:pPr>
        <w:rPr>
          <w:b/>
          <w:bCs/>
          <w:noProof/>
        </w:rPr>
      </w:pPr>
    </w:p>
    <w:p w14:paraId="78F45D28" w14:textId="17D06D16" w:rsidR="0075369D" w:rsidRDefault="0075369D" w:rsidP="524D2DBD">
      <w:pPr>
        <w:rPr>
          <w:b/>
          <w:bCs/>
          <w:noProof/>
        </w:rPr>
      </w:pPr>
    </w:p>
    <w:p w14:paraId="041E8215" w14:textId="7DEC5739" w:rsidR="0075369D" w:rsidRDefault="0075369D" w:rsidP="524D2DBD">
      <w:pPr>
        <w:rPr>
          <w:b/>
          <w:bCs/>
          <w:noProof/>
        </w:rPr>
      </w:pPr>
    </w:p>
    <w:p w14:paraId="0A725EEC" w14:textId="505961E3" w:rsidR="0075369D" w:rsidRDefault="0075369D" w:rsidP="524D2DBD">
      <w:pPr>
        <w:rPr>
          <w:b/>
          <w:bCs/>
          <w:noProof/>
        </w:rPr>
      </w:pPr>
    </w:p>
    <w:p w14:paraId="65622BD8" w14:textId="5F6C05AF" w:rsidR="0075369D" w:rsidRDefault="0075369D" w:rsidP="524D2DBD">
      <w:pPr>
        <w:rPr>
          <w:b/>
          <w:bCs/>
          <w:noProof/>
        </w:rPr>
      </w:pPr>
    </w:p>
    <w:p w14:paraId="5D99B5FA" w14:textId="1EB729B5" w:rsidR="0075369D" w:rsidRDefault="0075369D" w:rsidP="524D2DBD">
      <w:pPr>
        <w:rPr>
          <w:b/>
          <w:bCs/>
          <w:noProof/>
        </w:rPr>
      </w:pPr>
    </w:p>
    <w:p w14:paraId="793E3650" w14:textId="77777777" w:rsidR="0075369D" w:rsidRDefault="0075369D" w:rsidP="524D2DBD">
      <w:pPr>
        <w:rPr>
          <w:b/>
          <w:bCs/>
          <w:noProof/>
        </w:rPr>
      </w:pPr>
    </w:p>
    <w:p w14:paraId="1377C58E" w14:textId="73C7B754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1824" behindDoc="1" locked="0" layoutInCell="1" allowOverlap="1" wp14:anchorId="33CDE7E6" wp14:editId="50E2DB10">
            <wp:simplePos x="0" y="0"/>
            <wp:positionH relativeFrom="margin">
              <wp:align>right</wp:align>
            </wp:positionH>
            <wp:positionV relativeFrom="paragraph">
              <wp:posOffset>53975</wp:posOffset>
            </wp:positionV>
            <wp:extent cx="5684651" cy="2619375"/>
            <wp:effectExtent l="0" t="0" r="0" b="0"/>
            <wp:wrapNone/>
            <wp:docPr id="36681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651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A079" w14:textId="77777777" w:rsidR="0075369D" w:rsidRDefault="0075369D" w:rsidP="524D2DBD">
      <w:pPr>
        <w:rPr>
          <w:b/>
          <w:bCs/>
          <w:noProof/>
        </w:rPr>
      </w:pPr>
    </w:p>
    <w:p w14:paraId="320B6597" w14:textId="77777777" w:rsidR="0075369D" w:rsidRDefault="0075369D" w:rsidP="524D2DBD">
      <w:pPr>
        <w:rPr>
          <w:b/>
          <w:bCs/>
          <w:noProof/>
        </w:rPr>
      </w:pPr>
    </w:p>
    <w:p w14:paraId="4AD81B44" w14:textId="77777777" w:rsidR="0075369D" w:rsidRDefault="0075369D" w:rsidP="524D2DBD">
      <w:pPr>
        <w:rPr>
          <w:b/>
          <w:bCs/>
          <w:noProof/>
        </w:rPr>
      </w:pPr>
    </w:p>
    <w:p w14:paraId="542AE910" w14:textId="77777777" w:rsidR="0075369D" w:rsidRDefault="0075369D" w:rsidP="524D2DBD">
      <w:pPr>
        <w:rPr>
          <w:b/>
          <w:bCs/>
          <w:noProof/>
        </w:rPr>
      </w:pPr>
    </w:p>
    <w:p w14:paraId="4D74EFB4" w14:textId="77777777" w:rsidR="0075369D" w:rsidRDefault="0075369D" w:rsidP="524D2DBD">
      <w:pPr>
        <w:rPr>
          <w:b/>
          <w:bCs/>
          <w:noProof/>
        </w:rPr>
      </w:pPr>
    </w:p>
    <w:p w14:paraId="56E00597" w14:textId="77777777" w:rsidR="0075369D" w:rsidRDefault="0075369D" w:rsidP="524D2DBD">
      <w:pPr>
        <w:rPr>
          <w:b/>
          <w:bCs/>
          <w:noProof/>
        </w:rPr>
      </w:pPr>
    </w:p>
    <w:p w14:paraId="0FD87C0C" w14:textId="77777777" w:rsidR="0075369D" w:rsidRDefault="0075369D" w:rsidP="524D2DBD">
      <w:pPr>
        <w:rPr>
          <w:b/>
          <w:bCs/>
          <w:noProof/>
        </w:rPr>
      </w:pPr>
    </w:p>
    <w:p w14:paraId="5E51E81A" w14:textId="77777777" w:rsidR="0075369D" w:rsidRDefault="0075369D" w:rsidP="524D2DBD">
      <w:pPr>
        <w:rPr>
          <w:b/>
          <w:bCs/>
          <w:noProof/>
        </w:rPr>
      </w:pPr>
    </w:p>
    <w:p w14:paraId="0F401D9A" w14:textId="77777777" w:rsidR="0075369D" w:rsidRDefault="0075369D" w:rsidP="524D2DBD">
      <w:pPr>
        <w:rPr>
          <w:b/>
          <w:bCs/>
          <w:noProof/>
        </w:rPr>
      </w:pPr>
    </w:p>
    <w:p w14:paraId="3B06B2A5" w14:textId="77777777" w:rsidR="0075369D" w:rsidRDefault="0075369D" w:rsidP="524D2DBD">
      <w:pPr>
        <w:rPr>
          <w:b/>
          <w:bCs/>
          <w:noProof/>
        </w:rPr>
      </w:pPr>
    </w:p>
    <w:p w14:paraId="22747D29" w14:textId="77777777" w:rsidR="0075369D" w:rsidRDefault="0075369D" w:rsidP="524D2DBD">
      <w:pPr>
        <w:rPr>
          <w:b/>
          <w:bCs/>
          <w:noProof/>
        </w:rPr>
      </w:pPr>
    </w:p>
    <w:p w14:paraId="0EA2E119" w14:textId="77777777" w:rsidR="0075369D" w:rsidRDefault="0075369D" w:rsidP="524D2DBD">
      <w:pPr>
        <w:rPr>
          <w:b/>
          <w:bCs/>
          <w:noProof/>
        </w:rPr>
      </w:pPr>
    </w:p>
    <w:p w14:paraId="044918D7" w14:textId="77777777" w:rsidR="00E9158C" w:rsidRDefault="00E9158C" w:rsidP="524D2DBD">
      <w:pPr>
        <w:rPr>
          <w:b/>
          <w:bCs/>
          <w:noProof/>
        </w:rPr>
      </w:pPr>
    </w:p>
    <w:p w14:paraId="609506C2" w14:textId="77777777" w:rsidR="00E9158C" w:rsidRDefault="00E9158C" w:rsidP="524D2DBD">
      <w:pPr>
        <w:rPr>
          <w:b/>
          <w:bCs/>
          <w:noProof/>
        </w:rPr>
      </w:pPr>
    </w:p>
    <w:p w14:paraId="0849CCE7" w14:textId="77777777" w:rsidR="00E9158C" w:rsidRDefault="00E9158C" w:rsidP="524D2DBD">
      <w:pPr>
        <w:rPr>
          <w:b/>
          <w:bCs/>
          <w:noProof/>
        </w:rPr>
      </w:pPr>
    </w:p>
    <w:p w14:paraId="358BAE96" w14:textId="77777777" w:rsidR="00E9158C" w:rsidRDefault="00E9158C" w:rsidP="524D2DBD">
      <w:pPr>
        <w:rPr>
          <w:b/>
          <w:bCs/>
          <w:noProof/>
        </w:rPr>
      </w:pPr>
    </w:p>
    <w:p w14:paraId="2E35D6D5" w14:textId="77777777" w:rsidR="00E9158C" w:rsidRDefault="00E9158C" w:rsidP="524D2DBD">
      <w:pPr>
        <w:rPr>
          <w:b/>
          <w:bCs/>
          <w:noProof/>
        </w:rPr>
      </w:pPr>
    </w:p>
    <w:p w14:paraId="01882A47" w14:textId="77777777" w:rsidR="0075369D" w:rsidRDefault="0075369D" w:rsidP="524D2DBD">
      <w:pPr>
        <w:rPr>
          <w:b/>
          <w:bCs/>
          <w:noProof/>
        </w:rPr>
      </w:pPr>
    </w:p>
    <w:p w14:paraId="775EA0A8" w14:textId="77777777" w:rsidR="0075369D" w:rsidRDefault="0075369D" w:rsidP="524D2DBD">
      <w:pPr>
        <w:rPr>
          <w:b/>
          <w:bCs/>
          <w:noProof/>
        </w:rPr>
      </w:pPr>
    </w:p>
    <w:p w14:paraId="13FA576B" w14:textId="393CA197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27169DDE" wp14:editId="660FFC6A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4792345" cy="2699228"/>
            <wp:effectExtent l="0" t="0" r="8255" b="6350"/>
            <wp:wrapNone/>
            <wp:docPr id="436505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2699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1E42B" w14:textId="18B5A7D4" w:rsidR="0075369D" w:rsidRDefault="0075369D" w:rsidP="524D2DBD">
      <w:pPr>
        <w:rPr>
          <w:b/>
          <w:bCs/>
          <w:noProof/>
        </w:rPr>
      </w:pPr>
    </w:p>
    <w:p w14:paraId="04F0A684" w14:textId="310622FD" w:rsidR="0075369D" w:rsidRDefault="0075369D" w:rsidP="524D2DBD">
      <w:pPr>
        <w:rPr>
          <w:b/>
          <w:bCs/>
          <w:noProof/>
        </w:rPr>
      </w:pPr>
    </w:p>
    <w:p w14:paraId="304FD43E" w14:textId="1318CB51" w:rsidR="0075369D" w:rsidRDefault="0075369D" w:rsidP="524D2DBD">
      <w:pPr>
        <w:rPr>
          <w:b/>
          <w:bCs/>
          <w:noProof/>
        </w:rPr>
      </w:pPr>
    </w:p>
    <w:p w14:paraId="4436BA66" w14:textId="0EE00FE8" w:rsidR="0075369D" w:rsidRDefault="0075369D" w:rsidP="524D2DBD">
      <w:pPr>
        <w:rPr>
          <w:b/>
          <w:bCs/>
          <w:noProof/>
        </w:rPr>
      </w:pPr>
    </w:p>
    <w:p w14:paraId="5E16AE51" w14:textId="7EB962D5" w:rsidR="0075369D" w:rsidRDefault="0075369D" w:rsidP="524D2DBD">
      <w:pPr>
        <w:rPr>
          <w:b/>
          <w:bCs/>
          <w:noProof/>
        </w:rPr>
      </w:pPr>
    </w:p>
    <w:p w14:paraId="1B92C2A3" w14:textId="73D033B6" w:rsidR="0075369D" w:rsidRDefault="0075369D" w:rsidP="524D2DBD">
      <w:pPr>
        <w:rPr>
          <w:b/>
          <w:bCs/>
          <w:noProof/>
        </w:rPr>
      </w:pPr>
    </w:p>
    <w:p w14:paraId="381A6700" w14:textId="5E2545C8" w:rsidR="0075369D" w:rsidRDefault="0075369D" w:rsidP="524D2DBD">
      <w:pPr>
        <w:rPr>
          <w:b/>
          <w:bCs/>
          <w:noProof/>
        </w:rPr>
      </w:pPr>
    </w:p>
    <w:p w14:paraId="380DBDB9" w14:textId="3C7AA21F" w:rsidR="0075369D" w:rsidRDefault="0075369D" w:rsidP="524D2DBD">
      <w:pPr>
        <w:rPr>
          <w:b/>
          <w:bCs/>
          <w:noProof/>
        </w:rPr>
      </w:pPr>
    </w:p>
    <w:p w14:paraId="263029B8" w14:textId="77777777" w:rsidR="0075369D" w:rsidRDefault="0075369D" w:rsidP="524D2DBD">
      <w:pPr>
        <w:rPr>
          <w:b/>
          <w:bCs/>
          <w:noProof/>
        </w:rPr>
      </w:pPr>
    </w:p>
    <w:p w14:paraId="2D5E80BF" w14:textId="77777777" w:rsidR="0075369D" w:rsidRDefault="0075369D" w:rsidP="524D2DBD">
      <w:pPr>
        <w:rPr>
          <w:b/>
          <w:bCs/>
          <w:noProof/>
        </w:rPr>
      </w:pPr>
    </w:p>
    <w:p w14:paraId="6C38E186" w14:textId="77777777" w:rsidR="0075369D" w:rsidRDefault="0075369D" w:rsidP="524D2DBD">
      <w:pPr>
        <w:rPr>
          <w:b/>
          <w:bCs/>
          <w:noProof/>
        </w:rPr>
      </w:pPr>
    </w:p>
    <w:p w14:paraId="324D1B2B" w14:textId="112A5FB7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3872" behindDoc="1" locked="0" layoutInCell="1" allowOverlap="1" wp14:anchorId="528D94AD" wp14:editId="01B80994">
            <wp:simplePos x="0" y="0"/>
            <wp:positionH relativeFrom="column">
              <wp:posOffset>-100965</wp:posOffset>
            </wp:positionH>
            <wp:positionV relativeFrom="paragraph">
              <wp:posOffset>285115</wp:posOffset>
            </wp:positionV>
            <wp:extent cx="5788656" cy="3239135"/>
            <wp:effectExtent l="0" t="0" r="3175" b="0"/>
            <wp:wrapNone/>
            <wp:docPr id="11212563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56" cy="323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2455D" w14:textId="1936F22B" w:rsidR="0075369D" w:rsidRDefault="0075369D" w:rsidP="524D2DBD">
      <w:pPr>
        <w:rPr>
          <w:b/>
          <w:bCs/>
          <w:noProof/>
        </w:rPr>
      </w:pPr>
    </w:p>
    <w:p w14:paraId="116CD039" w14:textId="77777777" w:rsidR="0075369D" w:rsidRDefault="0075369D" w:rsidP="524D2DBD">
      <w:pPr>
        <w:rPr>
          <w:b/>
          <w:bCs/>
          <w:noProof/>
        </w:rPr>
      </w:pPr>
    </w:p>
    <w:p w14:paraId="4B526604" w14:textId="6C812372" w:rsidR="0075369D" w:rsidRDefault="0075369D" w:rsidP="524D2DBD">
      <w:pPr>
        <w:rPr>
          <w:b/>
          <w:bCs/>
          <w:noProof/>
        </w:rPr>
      </w:pPr>
    </w:p>
    <w:p w14:paraId="01044C4F" w14:textId="15C77918" w:rsidR="0075369D" w:rsidRDefault="0075369D" w:rsidP="524D2DBD">
      <w:pPr>
        <w:rPr>
          <w:b/>
          <w:bCs/>
          <w:noProof/>
        </w:rPr>
      </w:pPr>
    </w:p>
    <w:p w14:paraId="45BE6975" w14:textId="584B8E73" w:rsidR="0075369D" w:rsidRDefault="0075369D" w:rsidP="524D2DBD">
      <w:pPr>
        <w:rPr>
          <w:b/>
          <w:bCs/>
          <w:noProof/>
        </w:rPr>
      </w:pPr>
    </w:p>
    <w:p w14:paraId="25E72ED5" w14:textId="6BA4179A" w:rsidR="0075369D" w:rsidRDefault="0075369D" w:rsidP="524D2DBD">
      <w:pPr>
        <w:rPr>
          <w:b/>
          <w:bCs/>
          <w:noProof/>
        </w:rPr>
      </w:pPr>
    </w:p>
    <w:p w14:paraId="5DF0C8F7" w14:textId="77777777" w:rsidR="0075369D" w:rsidRDefault="0075369D" w:rsidP="524D2DBD">
      <w:pPr>
        <w:rPr>
          <w:b/>
          <w:bCs/>
          <w:noProof/>
        </w:rPr>
      </w:pPr>
    </w:p>
    <w:p w14:paraId="25A84B54" w14:textId="77777777" w:rsidR="0075369D" w:rsidRDefault="0075369D" w:rsidP="524D2DBD">
      <w:pPr>
        <w:rPr>
          <w:b/>
          <w:bCs/>
          <w:noProof/>
        </w:rPr>
      </w:pPr>
    </w:p>
    <w:p w14:paraId="7AA03F99" w14:textId="77777777" w:rsidR="0075369D" w:rsidRDefault="0075369D" w:rsidP="524D2DBD">
      <w:pPr>
        <w:rPr>
          <w:b/>
          <w:bCs/>
          <w:noProof/>
        </w:rPr>
      </w:pPr>
    </w:p>
    <w:p w14:paraId="603F68DB" w14:textId="77777777" w:rsidR="0075369D" w:rsidRDefault="0075369D" w:rsidP="524D2DBD">
      <w:pPr>
        <w:rPr>
          <w:b/>
          <w:bCs/>
          <w:noProof/>
        </w:rPr>
      </w:pPr>
    </w:p>
    <w:p w14:paraId="3E5D826E" w14:textId="77777777" w:rsidR="0075369D" w:rsidRDefault="0075369D" w:rsidP="524D2DBD">
      <w:pPr>
        <w:rPr>
          <w:b/>
          <w:bCs/>
          <w:noProof/>
        </w:rPr>
      </w:pPr>
    </w:p>
    <w:p w14:paraId="4DCAFDA9" w14:textId="77777777" w:rsidR="0075369D" w:rsidRDefault="0075369D" w:rsidP="524D2DBD">
      <w:pPr>
        <w:rPr>
          <w:b/>
          <w:bCs/>
          <w:noProof/>
        </w:rPr>
      </w:pPr>
    </w:p>
    <w:p w14:paraId="5932F1CB" w14:textId="77777777" w:rsidR="0075369D" w:rsidRDefault="0075369D" w:rsidP="524D2DBD">
      <w:pPr>
        <w:rPr>
          <w:b/>
          <w:bCs/>
          <w:noProof/>
        </w:rPr>
      </w:pPr>
    </w:p>
    <w:p w14:paraId="5A05962A" w14:textId="77777777" w:rsidR="0075369D" w:rsidRDefault="0075369D" w:rsidP="524D2DBD">
      <w:pPr>
        <w:rPr>
          <w:b/>
          <w:bCs/>
          <w:noProof/>
        </w:rPr>
      </w:pPr>
    </w:p>
    <w:p w14:paraId="00928889" w14:textId="77777777" w:rsidR="0075369D" w:rsidRDefault="0075369D" w:rsidP="524D2DBD">
      <w:pPr>
        <w:rPr>
          <w:b/>
          <w:bCs/>
          <w:noProof/>
        </w:rPr>
      </w:pPr>
    </w:p>
    <w:p w14:paraId="7C4311DF" w14:textId="77777777" w:rsidR="0075369D" w:rsidRDefault="0075369D" w:rsidP="524D2DBD">
      <w:pPr>
        <w:rPr>
          <w:b/>
          <w:bCs/>
          <w:noProof/>
        </w:rPr>
      </w:pPr>
    </w:p>
    <w:p w14:paraId="1F10F9F9" w14:textId="77777777" w:rsidR="0075369D" w:rsidRDefault="0075369D" w:rsidP="524D2DBD">
      <w:pPr>
        <w:rPr>
          <w:b/>
          <w:bCs/>
          <w:noProof/>
        </w:rPr>
      </w:pPr>
    </w:p>
    <w:p w14:paraId="1FD5EDE2" w14:textId="77777777" w:rsidR="0075369D" w:rsidRDefault="0075369D" w:rsidP="524D2DBD">
      <w:pPr>
        <w:rPr>
          <w:b/>
          <w:bCs/>
          <w:noProof/>
        </w:rPr>
      </w:pPr>
    </w:p>
    <w:p w14:paraId="26196639" w14:textId="77777777" w:rsidR="0075369D" w:rsidRDefault="0075369D" w:rsidP="524D2DBD">
      <w:pPr>
        <w:rPr>
          <w:b/>
          <w:bCs/>
          <w:noProof/>
        </w:rPr>
      </w:pPr>
    </w:p>
    <w:p w14:paraId="62CA78DB" w14:textId="77777777" w:rsidR="0075369D" w:rsidRDefault="0075369D" w:rsidP="524D2DBD">
      <w:pPr>
        <w:rPr>
          <w:b/>
          <w:bCs/>
          <w:noProof/>
        </w:rPr>
      </w:pPr>
    </w:p>
    <w:p w14:paraId="5AF234AF" w14:textId="77777777" w:rsidR="0075369D" w:rsidRDefault="0075369D" w:rsidP="524D2DBD">
      <w:pPr>
        <w:rPr>
          <w:b/>
          <w:bCs/>
          <w:noProof/>
        </w:rPr>
      </w:pPr>
    </w:p>
    <w:p w14:paraId="4B531C4C" w14:textId="487F1A7E" w:rsidR="0075369D" w:rsidRDefault="0075369D" w:rsidP="524D2DBD">
      <w:pPr>
        <w:rPr>
          <w:b/>
          <w:bCs/>
          <w:noProof/>
        </w:rPr>
      </w:pPr>
    </w:p>
    <w:p w14:paraId="71A79E46" w14:textId="4F283421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4896" behindDoc="1" locked="0" layoutInCell="1" allowOverlap="1" wp14:anchorId="3BD52723" wp14:editId="72B0A3BA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6266815" cy="1705694"/>
            <wp:effectExtent l="0" t="0" r="635" b="8890"/>
            <wp:wrapNone/>
            <wp:docPr id="13508416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15" cy="1705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0028D" w14:textId="3B5E5FC9" w:rsidR="0075369D" w:rsidRDefault="0075369D" w:rsidP="524D2DBD">
      <w:pPr>
        <w:rPr>
          <w:b/>
          <w:bCs/>
          <w:noProof/>
        </w:rPr>
      </w:pPr>
    </w:p>
    <w:p w14:paraId="318C37C4" w14:textId="2D3B526C" w:rsidR="0075369D" w:rsidRDefault="0075369D" w:rsidP="524D2DBD">
      <w:pPr>
        <w:rPr>
          <w:b/>
          <w:bCs/>
          <w:noProof/>
        </w:rPr>
      </w:pPr>
    </w:p>
    <w:p w14:paraId="31768837" w14:textId="77777777" w:rsidR="0075369D" w:rsidRDefault="0075369D" w:rsidP="524D2DBD">
      <w:pPr>
        <w:rPr>
          <w:b/>
          <w:bCs/>
          <w:noProof/>
        </w:rPr>
      </w:pPr>
    </w:p>
    <w:p w14:paraId="60545404" w14:textId="608EE85E" w:rsidR="0075369D" w:rsidRDefault="0075369D" w:rsidP="524D2DBD">
      <w:pPr>
        <w:rPr>
          <w:b/>
          <w:bCs/>
          <w:noProof/>
        </w:rPr>
      </w:pPr>
    </w:p>
    <w:p w14:paraId="4F9D9B3E" w14:textId="129E3EC4" w:rsidR="00E9158C" w:rsidRDefault="00E9158C" w:rsidP="524D2DBD">
      <w:pPr>
        <w:rPr>
          <w:b/>
          <w:bCs/>
          <w:noProof/>
        </w:rPr>
      </w:pPr>
    </w:p>
    <w:p w14:paraId="00BF2D78" w14:textId="254729DC" w:rsidR="0075369D" w:rsidRDefault="0075369D" w:rsidP="524D2DBD">
      <w:pPr>
        <w:rPr>
          <w:b/>
          <w:bCs/>
          <w:noProof/>
        </w:rPr>
      </w:pPr>
    </w:p>
    <w:p w14:paraId="50ED88EA" w14:textId="120B339A" w:rsidR="00E9158C" w:rsidRDefault="00E9158C" w:rsidP="524D2DBD">
      <w:pPr>
        <w:rPr>
          <w:b/>
          <w:bCs/>
          <w:noProof/>
        </w:rPr>
      </w:pPr>
    </w:p>
    <w:p w14:paraId="7D151BB0" w14:textId="30352830" w:rsidR="00E9158C" w:rsidRDefault="00E9158C" w:rsidP="524D2DBD">
      <w:pPr>
        <w:rPr>
          <w:b/>
          <w:bCs/>
          <w:noProof/>
        </w:rPr>
      </w:pPr>
    </w:p>
    <w:p w14:paraId="3CC8B05D" w14:textId="5FCE2B29" w:rsidR="00E9158C" w:rsidRDefault="00E9158C" w:rsidP="524D2DBD">
      <w:pPr>
        <w:rPr>
          <w:b/>
          <w:bCs/>
          <w:noProof/>
        </w:rPr>
      </w:pPr>
    </w:p>
    <w:p w14:paraId="224354C6" w14:textId="65753537" w:rsidR="00E9158C" w:rsidRDefault="00E9158C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5920" behindDoc="1" locked="0" layoutInCell="1" allowOverlap="1" wp14:anchorId="695CBBCB" wp14:editId="29BB62AA">
            <wp:simplePos x="0" y="0"/>
            <wp:positionH relativeFrom="margin">
              <wp:posOffset>-319035</wp:posOffset>
            </wp:positionH>
            <wp:positionV relativeFrom="paragraph">
              <wp:posOffset>242954</wp:posOffset>
            </wp:positionV>
            <wp:extent cx="6411595" cy="2421809"/>
            <wp:effectExtent l="0" t="0" r="0" b="0"/>
            <wp:wrapNone/>
            <wp:docPr id="19080343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95" cy="2421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BDE75" w14:textId="77777777" w:rsidR="00E9158C" w:rsidRDefault="00E9158C" w:rsidP="524D2DBD">
      <w:pPr>
        <w:rPr>
          <w:b/>
          <w:bCs/>
          <w:noProof/>
        </w:rPr>
      </w:pPr>
    </w:p>
    <w:p w14:paraId="0B05ECA3" w14:textId="77777777" w:rsidR="00E9158C" w:rsidRDefault="00E9158C" w:rsidP="524D2DBD">
      <w:pPr>
        <w:rPr>
          <w:b/>
          <w:bCs/>
          <w:noProof/>
        </w:rPr>
      </w:pPr>
    </w:p>
    <w:p w14:paraId="1329DC4A" w14:textId="77777777" w:rsidR="00E9158C" w:rsidRDefault="00E9158C" w:rsidP="524D2DBD">
      <w:pPr>
        <w:rPr>
          <w:b/>
          <w:bCs/>
          <w:noProof/>
        </w:rPr>
      </w:pPr>
    </w:p>
    <w:p w14:paraId="1318ACAE" w14:textId="77777777" w:rsidR="00E9158C" w:rsidRDefault="00E9158C" w:rsidP="524D2DBD">
      <w:pPr>
        <w:rPr>
          <w:b/>
          <w:bCs/>
          <w:noProof/>
        </w:rPr>
      </w:pPr>
    </w:p>
    <w:p w14:paraId="46DEBEDD" w14:textId="77777777" w:rsidR="00E9158C" w:rsidRDefault="00E9158C" w:rsidP="524D2DBD">
      <w:pPr>
        <w:rPr>
          <w:b/>
          <w:bCs/>
          <w:noProof/>
        </w:rPr>
      </w:pPr>
    </w:p>
    <w:p w14:paraId="25B56F32" w14:textId="77777777" w:rsidR="00E9158C" w:rsidRDefault="00E9158C" w:rsidP="524D2DBD">
      <w:pPr>
        <w:rPr>
          <w:b/>
          <w:bCs/>
          <w:noProof/>
        </w:rPr>
      </w:pPr>
    </w:p>
    <w:p w14:paraId="552A5F92" w14:textId="77777777" w:rsidR="00E9158C" w:rsidRDefault="00E9158C" w:rsidP="524D2DBD">
      <w:pPr>
        <w:rPr>
          <w:b/>
          <w:bCs/>
          <w:noProof/>
        </w:rPr>
      </w:pPr>
    </w:p>
    <w:p w14:paraId="2642AD3D" w14:textId="77777777" w:rsidR="00E9158C" w:rsidRDefault="00E9158C" w:rsidP="524D2DBD">
      <w:pPr>
        <w:rPr>
          <w:b/>
          <w:bCs/>
          <w:noProof/>
        </w:rPr>
      </w:pPr>
    </w:p>
    <w:p w14:paraId="0B0AC11C" w14:textId="77777777" w:rsidR="00E9158C" w:rsidRDefault="00E9158C" w:rsidP="524D2DBD">
      <w:pPr>
        <w:rPr>
          <w:b/>
          <w:bCs/>
          <w:noProof/>
        </w:rPr>
      </w:pPr>
    </w:p>
    <w:p w14:paraId="0CFBEE91" w14:textId="77777777" w:rsidR="00E9158C" w:rsidRDefault="00E9158C" w:rsidP="524D2DBD">
      <w:pPr>
        <w:rPr>
          <w:b/>
          <w:bCs/>
          <w:noProof/>
        </w:rPr>
      </w:pPr>
    </w:p>
    <w:p w14:paraId="5635B4C9" w14:textId="77777777" w:rsidR="00E9158C" w:rsidRDefault="00E9158C" w:rsidP="524D2DBD">
      <w:pPr>
        <w:rPr>
          <w:b/>
          <w:bCs/>
          <w:noProof/>
        </w:rPr>
      </w:pPr>
    </w:p>
    <w:p w14:paraId="7F5A168D" w14:textId="77777777" w:rsidR="00E9158C" w:rsidRDefault="00E9158C" w:rsidP="524D2DBD">
      <w:pPr>
        <w:rPr>
          <w:b/>
          <w:bCs/>
          <w:noProof/>
        </w:rPr>
      </w:pPr>
    </w:p>
    <w:p w14:paraId="72931CA2" w14:textId="77777777" w:rsidR="00E9158C" w:rsidRDefault="00E9158C" w:rsidP="524D2DBD">
      <w:pPr>
        <w:rPr>
          <w:b/>
          <w:bCs/>
          <w:noProof/>
        </w:rPr>
      </w:pPr>
    </w:p>
    <w:p w14:paraId="7411A01C" w14:textId="77777777" w:rsidR="00E9158C" w:rsidRDefault="00E9158C" w:rsidP="524D2DBD">
      <w:pPr>
        <w:rPr>
          <w:b/>
          <w:bCs/>
          <w:noProof/>
        </w:rPr>
      </w:pPr>
    </w:p>
    <w:p w14:paraId="023BA485" w14:textId="77777777" w:rsidR="00E9158C" w:rsidRDefault="00E9158C" w:rsidP="524D2DBD">
      <w:pPr>
        <w:rPr>
          <w:b/>
          <w:bCs/>
          <w:noProof/>
        </w:rPr>
      </w:pPr>
    </w:p>
    <w:p w14:paraId="73E49222" w14:textId="77777777" w:rsidR="00E9158C" w:rsidRDefault="00E9158C" w:rsidP="524D2DBD">
      <w:pPr>
        <w:rPr>
          <w:b/>
          <w:bCs/>
          <w:noProof/>
        </w:rPr>
      </w:pPr>
    </w:p>
    <w:p w14:paraId="48F91C33" w14:textId="77777777" w:rsidR="00E9158C" w:rsidRDefault="00E9158C" w:rsidP="524D2DBD">
      <w:pPr>
        <w:rPr>
          <w:b/>
          <w:bCs/>
          <w:noProof/>
        </w:rPr>
      </w:pPr>
    </w:p>
    <w:p w14:paraId="162D4231" w14:textId="77777777" w:rsidR="00E9158C" w:rsidRDefault="00E9158C" w:rsidP="524D2DBD">
      <w:pPr>
        <w:rPr>
          <w:b/>
          <w:bCs/>
          <w:noProof/>
        </w:rPr>
      </w:pPr>
    </w:p>
    <w:p w14:paraId="00017B67" w14:textId="77777777" w:rsidR="00E9158C" w:rsidRDefault="00E9158C" w:rsidP="524D2DBD">
      <w:pPr>
        <w:rPr>
          <w:b/>
          <w:bCs/>
          <w:noProof/>
        </w:rPr>
      </w:pPr>
    </w:p>
    <w:p w14:paraId="00AB2184" w14:textId="77777777" w:rsidR="00E9158C" w:rsidRDefault="00E9158C" w:rsidP="524D2DBD">
      <w:pPr>
        <w:rPr>
          <w:b/>
          <w:bCs/>
          <w:noProof/>
        </w:rPr>
      </w:pPr>
    </w:p>
    <w:p w14:paraId="4198CBA8" w14:textId="77777777" w:rsidR="00E9158C" w:rsidRDefault="00E9158C" w:rsidP="524D2DBD">
      <w:pPr>
        <w:rPr>
          <w:b/>
          <w:bCs/>
          <w:noProof/>
        </w:rPr>
      </w:pPr>
    </w:p>
    <w:p w14:paraId="5FF83659" w14:textId="77777777" w:rsidR="00E9158C" w:rsidRDefault="00E9158C" w:rsidP="524D2DBD">
      <w:pPr>
        <w:rPr>
          <w:b/>
          <w:bCs/>
          <w:noProof/>
        </w:rPr>
      </w:pPr>
    </w:p>
    <w:p w14:paraId="3B88535F" w14:textId="65DF3DA6" w:rsidR="00E9158C" w:rsidRDefault="00E9158C" w:rsidP="524D2DBD">
      <w:pPr>
        <w:rPr>
          <w:b/>
          <w:bCs/>
          <w:noProof/>
        </w:rPr>
      </w:pPr>
      <w:r>
        <w:rPr>
          <w:b/>
          <w:bCs/>
          <w:noProof/>
        </w:rPr>
        <w:lastRenderedPageBreak/>
        <w:t>Capturas Fase 2:</w:t>
      </w:r>
    </w:p>
    <w:p w14:paraId="567D3155" w14:textId="111B51E8" w:rsidR="00E9158C" w:rsidRDefault="00E9158C" w:rsidP="524D2DBD">
      <w:pPr>
        <w:rPr>
          <w:b/>
          <w:bCs/>
          <w:noProof/>
        </w:rPr>
      </w:pPr>
      <w:r w:rsidRPr="00E9158C">
        <w:rPr>
          <w:b/>
          <w:bCs/>
          <w:noProof/>
        </w:rPr>
        <w:drawing>
          <wp:anchor distT="0" distB="0" distL="114300" distR="114300" simplePos="0" relativeHeight="251667968" behindDoc="1" locked="0" layoutInCell="1" allowOverlap="1" wp14:anchorId="133E9D1E" wp14:editId="0FFB5085">
            <wp:simplePos x="0" y="0"/>
            <wp:positionH relativeFrom="column">
              <wp:posOffset>-105912</wp:posOffset>
            </wp:positionH>
            <wp:positionV relativeFrom="paragraph">
              <wp:posOffset>128521</wp:posOffset>
            </wp:positionV>
            <wp:extent cx="5731510" cy="3544570"/>
            <wp:effectExtent l="0" t="0" r="2540" b="0"/>
            <wp:wrapNone/>
            <wp:docPr id="184108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8246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65B93" w14:textId="0D80B266" w:rsidR="00E9158C" w:rsidRDefault="00E9158C" w:rsidP="524D2DBD">
      <w:pPr>
        <w:rPr>
          <w:b/>
          <w:bCs/>
          <w:noProof/>
        </w:rPr>
      </w:pPr>
    </w:p>
    <w:p w14:paraId="7EA25046" w14:textId="6AFDC27A" w:rsidR="00E9158C" w:rsidRDefault="00E9158C" w:rsidP="524D2DBD">
      <w:pPr>
        <w:rPr>
          <w:b/>
          <w:bCs/>
          <w:noProof/>
        </w:rPr>
      </w:pPr>
    </w:p>
    <w:p w14:paraId="617FF463" w14:textId="0625F1B3" w:rsidR="00E9158C" w:rsidRDefault="00E9158C" w:rsidP="524D2DBD">
      <w:pPr>
        <w:rPr>
          <w:b/>
          <w:bCs/>
          <w:noProof/>
        </w:rPr>
      </w:pPr>
    </w:p>
    <w:p w14:paraId="5E3537EF" w14:textId="2C08F67F" w:rsidR="00E9158C" w:rsidRDefault="00E9158C" w:rsidP="524D2DBD">
      <w:pPr>
        <w:rPr>
          <w:b/>
          <w:bCs/>
          <w:noProof/>
        </w:rPr>
      </w:pPr>
    </w:p>
    <w:p w14:paraId="750D705F" w14:textId="3AA49C73" w:rsidR="00E9158C" w:rsidRDefault="00E9158C" w:rsidP="524D2DBD">
      <w:pPr>
        <w:rPr>
          <w:b/>
          <w:bCs/>
          <w:noProof/>
        </w:rPr>
      </w:pPr>
    </w:p>
    <w:p w14:paraId="5516EE5B" w14:textId="6837BEBA" w:rsidR="00E9158C" w:rsidRDefault="00E9158C" w:rsidP="524D2DBD">
      <w:pPr>
        <w:rPr>
          <w:b/>
          <w:bCs/>
          <w:noProof/>
        </w:rPr>
      </w:pPr>
    </w:p>
    <w:p w14:paraId="31016953" w14:textId="16124F9D" w:rsidR="00E9158C" w:rsidRDefault="00E9158C" w:rsidP="524D2DBD">
      <w:pPr>
        <w:rPr>
          <w:b/>
          <w:bCs/>
          <w:noProof/>
        </w:rPr>
      </w:pPr>
    </w:p>
    <w:p w14:paraId="0FD8D7F3" w14:textId="2CC57ED3" w:rsidR="00E9158C" w:rsidRDefault="00E9158C" w:rsidP="524D2DBD">
      <w:pPr>
        <w:rPr>
          <w:b/>
          <w:bCs/>
          <w:noProof/>
        </w:rPr>
      </w:pPr>
    </w:p>
    <w:p w14:paraId="3739D690" w14:textId="1241FA7D" w:rsidR="00E9158C" w:rsidRDefault="00E9158C" w:rsidP="524D2DBD">
      <w:pPr>
        <w:rPr>
          <w:b/>
          <w:bCs/>
          <w:noProof/>
        </w:rPr>
      </w:pPr>
    </w:p>
    <w:p w14:paraId="4A333E27" w14:textId="3ED47067" w:rsidR="00E9158C" w:rsidRDefault="00E9158C" w:rsidP="524D2DBD">
      <w:pPr>
        <w:rPr>
          <w:b/>
          <w:bCs/>
          <w:noProof/>
        </w:rPr>
      </w:pPr>
    </w:p>
    <w:p w14:paraId="1153AA3F" w14:textId="650A56F7" w:rsidR="00E9158C" w:rsidRDefault="00E9158C" w:rsidP="524D2DBD">
      <w:pPr>
        <w:rPr>
          <w:b/>
          <w:bCs/>
          <w:noProof/>
        </w:rPr>
      </w:pPr>
    </w:p>
    <w:p w14:paraId="700F56B2" w14:textId="2E94AFD8" w:rsidR="00E9158C" w:rsidRDefault="00E9158C" w:rsidP="524D2DBD">
      <w:pPr>
        <w:rPr>
          <w:b/>
          <w:bCs/>
          <w:noProof/>
        </w:rPr>
      </w:pPr>
    </w:p>
    <w:p w14:paraId="54ADD823" w14:textId="5B156E61" w:rsidR="00E9158C" w:rsidRDefault="00E9158C" w:rsidP="524D2DBD">
      <w:pPr>
        <w:rPr>
          <w:b/>
          <w:bCs/>
          <w:noProof/>
        </w:rPr>
      </w:pPr>
    </w:p>
    <w:p w14:paraId="1CF94C3C" w14:textId="0F9D2F4B" w:rsidR="00E9158C" w:rsidRDefault="00E9158C" w:rsidP="524D2DBD">
      <w:pPr>
        <w:rPr>
          <w:b/>
          <w:bCs/>
          <w:noProof/>
        </w:rPr>
      </w:pPr>
    </w:p>
    <w:p w14:paraId="2DBAC9B6" w14:textId="78198C51" w:rsidR="00E9158C" w:rsidRDefault="00E9158C" w:rsidP="524D2DBD">
      <w:pPr>
        <w:rPr>
          <w:b/>
          <w:bCs/>
          <w:noProof/>
        </w:rPr>
      </w:pPr>
    </w:p>
    <w:p w14:paraId="30F30D9E" w14:textId="2E4B479F" w:rsidR="00E9158C" w:rsidRDefault="00E9158C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8992" behindDoc="1" locked="0" layoutInCell="1" allowOverlap="1" wp14:anchorId="72AAC8AB" wp14:editId="19076B44">
            <wp:simplePos x="0" y="0"/>
            <wp:positionH relativeFrom="margin">
              <wp:align>center</wp:align>
            </wp:positionH>
            <wp:positionV relativeFrom="paragraph">
              <wp:posOffset>270540</wp:posOffset>
            </wp:positionV>
            <wp:extent cx="5918273" cy="3861856"/>
            <wp:effectExtent l="0" t="0" r="6350" b="5715"/>
            <wp:wrapNone/>
            <wp:docPr id="49008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73" cy="3861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F31B1" w14:textId="35696A36" w:rsidR="00E9158C" w:rsidRDefault="00E9158C" w:rsidP="524D2DBD">
      <w:pPr>
        <w:rPr>
          <w:b/>
          <w:bCs/>
          <w:noProof/>
        </w:rPr>
      </w:pPr>
    </w:p>
    <w:p w14:paraId="050AEB1A" w14:textId="08F0FB30" w:rsidR="00E9158C" w:rsidRDefault="00E9158C" w:rsidP="524D2DBD">
      <w:pPr>
        <w:rPr>
          <w:b/>
          <w:bCs/>
          <w:noProof/>
        </w:rPr>
      </w:pPr>
    </w:p>
    <w:p w14:paraId="3EE7A0C8" w14:textId="29FEC7FF" w:rsidR="00E9158C" w:rsidRDefault="00E9158C" w:rsidP="524D2DBD">
      <w:pPr>
        <w:rPr>
          <w:b/>
          <w:bCs/>
          <w:noProof/>
        </w:rPr>
      </w:pPr>
    </w:p>
    <w:p w14:paraId="17614022" w14:textId="77777777" w:rsidR="00E9158C" w:rsidRDefault="00E9158C" w:rsidP="524D2DBD">
      <w:pPr>
        <w:rPr>
          <w:b/>
          <w:bCs/>
          <w:noProof/>
        </w:rPr>
      </w:pPr>
    </w:p>
    <w:p w14:paraId="7F5493AC" w14:textId="77777777" w:rsidR="00E9158C" w:rsidRDefault="00E9158C" w:rsidP="524D2DBD">
      <w:pPr>
        <w:rPr>
          <w:b/>
          <w:bCs/>
          <w:noProof/>
        </w:rPr>
      </w:pPr>
    </w:p>
    <w:p w14:paraId="4F0B7C11" w14:textId="77777777" w:rsidR="00E9158C" w:rsidRDefault="00E9158C" w:rsidP="524D2DBD">
      <w:pPr>
        <w:rPr>
          <w:b/>
          <w:bCs/>
          <w:noProof/>
        </w:rPr>
      </w:pPr>
    </w:p>
    <w:p w14:paraId="4A2B54AA" w14:textId="77777777" w:rsidR="00E9158C" w:rsidRDefault="00E9158C" w:rsidP="524D2DBD">
      <w:pPr>
        <w:rPr>
          <w:b/>
          <w:bCs/>
          <w:noProof/>
        </w:rPr>
      </w:pPr>
    </w:p>
    <w:p w14:paraId="0D903893" w14:textId="77777777" w:rsidR="00E9158C" w:rsidRDefault="00E9158C" w:rsidP="524D2DBD">
      <w:pPr>
        <w:rPr>
          <w:b/>
          <w:bCs/>
          <w:noProof/>
        </w:rPr>
      </w:pPr>
    </w:p>
    <w:p w14:paraId="0965EC19" w14:textId="77777777" w:rsidR="00E9158C" w:rsidRDefault="00E9158C" w:rsidP="524D2DBD">
      <w:pPr>
        <w:rPr>
          <w:b/>
          <w:bCs/>
          <w:noProof/>
        </w:rPr>
      </w:pPr>
    </w:p>
    <w:p w14:paraId="17385F61" w14:textId="77777777" w:rsidR="00E9158C" w:rsidRDefault="00E9158C" w:rsidP="524D2DBD">
      <w:pPr>
        <w:rPr>
          <w:b/>
          <w:bCs/>
          <w:noProof/>
        </w:rPr>
      </w:pPr>
    </w:p>
    <w:p w14:paraId="3C4BBF45" w14:textId="77777777" w:rsidR="00E9158C" w:rsidRDefault="00E9158C" w:rsidP="524D2DBD">
      <w:pPr>
        <w:rPr>
          <w:b/>
          <w:bCs/>
          <w:noProof/>
        </w:rPr>
      </w:pPr>
    </w:p>
    <w:p w14:paraId="2752074D" w14:textId="77777777" w:rsidR="00E9158C" w:rsidRDefault="00E9158C" w:rsidP="524D2DBD">
      <w:pPr>
        <w:rPr>
          <w:b/>
          <w:bCs/>
          <w:noProof/>
        </w:rPr>
      </w:pPr>
    </w:p>
    <w:p w14:paraId="36E54EE9" w14:textId="77777777" w:rsidR="00E9158C" w:rsidRDefault="00E9158C" w:rsidP="524D2DBD">
      <w:pPr>
        <w:rPr>
          <w:b/>
          <w:bCs/>
          <w:noProof/>
        </w:rPr>
      </w:pPr>
    </w:p>
    <w:p w14:paraId="290F5A46" w14:textId="77777777" w:rsidR="00E9158C" w:rsidRDefault="00E9158C" w:rsidP="524D2DBD">
      <w:pPr>
        <w:rPr>
          <w:b/>
          <w:bCs/>
          <w:noProof/>
        </w:rPr>
      </w:pPr>
    </w:p>
    <w:p w14:paraId="1DD3DD97" w14:textId="77777777" w:rsidR="00E9158C" w:rsidRDefault="00E9158C" w:rsidP="524D2DBD">
      <w:pPr>
        <w:rPr>
          <w:b/>
          <w:bCs/>
          <w:noProof/>
        </w:rPr>
      </w:pPr>
    </w:p>
    <w:p w14:paraId="722166EC" w14:textId="77777777" w:rsidR="00E9158C" w:rsidRDefault="00E9158C" w:rsidP="524D2DBD">
      <w:pPr>
        <w:rPr>
          <w:b/>
          <w:bCs/>
          <w:noProof/>
        </w:rPr>
      </w:pPr>
    </w:p>
    <w:p w14:paraId="05C78294" w14:textId="3B34A3D7" w:rsidR="00E9158C" w:rsidRDefault="0095393B" w:rsidP="524D2DBD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0016" behindDoc="1" locked="0" layoutInCell="1" allowOverlap="1" wp14:anchorId="4A56A21F" wp14:editId="6D7E39A8">
            <wp:simplePos x="0" y="0"/>
            <wp:positionH relativeFrom="margin">
              <wp:align>center</wp:align>
            </wp:positionH>
            <wp:positionV relativeFrom="paragraph">
              <wp:posOffset>-198726</wp:posOffset>
            </wp:positionV>
            <wp:extent cx="5308960" cy="3183692"/>
            <wp:effectExtent l="0" t="0" r="6350" b="0"/>
            <wp:wrapNone/>
            <wp:docPr id="6600346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960" cy="3183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EB768" w14:textId="7099E1B1" w:rsidR="00E9158C" w:rsidRDefault="00E9158C" w:rsidP="524D2DBD">
      <w:pPr>
        <w:rPr>
          <w:b/>
          <w:bCs/>
          <w:noProof/>
        </w:rPr>
      </w:pPr>
    </w:p>
    <w:p w14:paraId="61B922FC" w14:textId="4FF2DF53" w:rsidR="00E9158C" w:rsidRDefault="00E9158C" w:rsidP="524D2DBD">
      <w:pPr>
        <w:rPr>
          <w:b/>
          <w:bCs/>
          <w:noProof/>
        </w:rPr>
      </w:pPr>
    </w:p>
    <w:p w14:paraId="45FA85DF" w14:textId="1CE5E952" w:rsidR="00E9158C" w:rsidRDefault="00E9158C" w:rsidP="524D2DBD">
      <w:pPr>
        <w:rPr>
          <w:b/>
          <w:bCs/>
          <w:noProof/>
        </w:rPr>
      </w:pPr>
    </w:p>
    <w:p w14:paraId="78179376" w14:textId="457B603F" w:rsidR="00E9158C" w:rsidRDefault="00E9158C" w:rsidP="524D2DBD">
      <w:pPr>
        <w:rPr>
          <w:b/>
          <w:bCs/>
          <w:noProof/>
        </w:rPr>
      </w:pPr>
    </w:p>
    <w:p w14:paraId="61CE2725" w14:textId="57BF80B7" w:rsidR="00E9158C" w:rsidRDefault="00E9158C" w:rsidP="524D2DBD">
      <w:pPr>
        <w:rPr>
          <w:b/>
          <w:bCs/>
          <w:noProof/>
        </w:rPr>
      </w:pPr>
    </w:p>
    <w:p w14:paraId="444BF63B" w14:textId="7378A169" w:rsidR="00E9158C" w:rsidRDefault="00E9158C" w:rsidP="524D2DBD">
      <w:pPr>
        <w:rPr>
          <w:b/>
          <w:bCs/>
          <w:noProof/>
        </w:rPr>
      </w:pPr>
    </w:p>
    <w:p w14:paraId="68C89EDE" w14:textId="06ED65DF" w:rsidR="00E9158C" w:rsidRDefault="00E9158C" w:rsidP="524D2DBD">
      <w:pPr>
        <w:rPr>
          <w:b/>
          <w:bCs/>
          <w:noProof/>
        </w:rPr>
      </w:pPr>
    </w:p>
    <w:p w14:paraId="193C0D0A" w14:textId="57550B60" w:rsidR="00E9158C" w:rsidRDefault="00E9158C" w:rsidP="524D2DBD">
      <w:pPr>
        <w:rPr>
          <w:b/>
          <w:bCs/>
          <w:noProof/>
        </w:rPr>
      </w:pPr>
    </w:p>
    <w:p w14:paraId="657EE957" w14:textId="7E973C28" w:rsidR="00E9158C" w:rsidRDefault="00E9158C" w:rsidP="524D2DBD">
      <w:pPr>
        <w:rPr>
          <w:b/>
          <w:bCs/>
          <w:noProof/>
        </w:rPr>
      </w:pPr>
    </w:p>
    <w:p w14:paraId="06963B6F" w14:textId="77777777" w:rsidR="00E9158C" w:rsidRDefault="00E9158C" w:rsidP="524D2DBD">
      <w:pPr>
        <w:rPr>
          <w:b/>
          <w:bCs/>
          <w:noProof/>
        </w:rPr>
      </w:pPr>
    </w:p>
    <w:p w14:paraId="680094A5" w14:textId="77777777" w:rsidR="00E9158C" w:rsidRDefault="00E9158C" w:rsidP="524D2DBD">
      <w:pPr>
        <w:rPr>
          <w:b/>
          <w:bCs/>
          <w:noProof/>
        </w:rPr>
      </w:pPr>
    </w:p>
    <w:p w14:paraId="1143B853" w14:textId="12AAE159" w:rsidR="00E9158C" w:rsidRDefault="00E9158C" w:rsidP="524D2DBD">
      <w:pPr>
        <w:rPr>
          <w:b/>
          <w:bCs/>
          <w:noProof/>
        </w:rPr>
      </w:pPr>
    </w:p>
    <w:p w14:paraId="06FCF8D0" w14:textId="77777777" w:rsidR="00E9158C" w:rsidRDefault="00E9158C" w:rsidP="524D2DBD">
      <w:pPr>
        <w:rPr>
          <w:b/>
          <w:bCs/>
          <w:noProof/>
        </w:rPr>
      </w:pPr>
    </w:p>
    <w:p w14:paraId="478C6CC0" w14:textId="7257C314" w:rsidR="00E9158C" w:rsidRDefault="00E9158C" w:rsidP="524D2DBD">
      <w:pPr>
        <w:rPr>
          <w:b/>
          <w:bCs/>
          <w:noProof/>
        </w:rPr>
      </w:pPr>
    </w:p>
    <w:p w14:paraId="12915046" w14:textId="0AEBB934" w:rsidR="00E9158C" w:rsidRDefault="0095393B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71040" behindDoc="1" locked="0" layoutInCell="1" allowOverlap="1" wp14:anchorId="50481B56" wp14:editId="7C28A555">
            <wp:simplePos x="0" y="0"/>
            <wp:positionH relativeFrom="column">
              <wp:posOffset>-138298</wp:posOffset>
            </wp:positionH>
            <wp:positionV relativeFrom="paragraph">
              <wp:posOffset>102619</wp:posOffset>
            </wp:positionV>
            <wp:extent cx="6367071" cy="3856779"/>
            <wp:effectExtent l="0" t="0" r="0" b="0"/>
            <wp:wrapNone/>
            <wp:docPr id="18340509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071" cy="3856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CC66E" w14:textId="01C09F9C" w:rsidR="00E9158C" w:rsidRDefault="00E9158C" w:rsidP="524D2DBD">
      <w:pPr>
        <w:rPr>
          <w:b/>
          <w:bCs/>
          <w:noProof/>
        </w:rPr>
      </w:pPr>
    </w:p>
    <w:p w14:paraId="56AC1847" w14:textId="77777777" w:rsidR="00E9158C" w:rsidRDefault="00E9158C" w:rsidP="524D2DBD">
      <w:pPr>
        <w:rPr>
          <w:b/>
          <w:bCs/>
          <w:noProof/>
        </w:rPr>
      </w:pPr>
    </w:p>
    <w:p w14:paraId="756DD2DA" w14:textId="77777777" w:rsidR="00E9158C" w:rsidRDefault="00E9158C" w:rsidP="524D2DBD">
      <w:pPr>
        <w:rPr>
          <w:b/>
          <w:bCs/>
          <w:noProof/>
        </w:rPr>
      </w:pPr>
    </w:p>
    <w:p w14:paraId="36988464" w14:textId="77777777" w:rsidR="00E9158C" w:rsidRDefault="00E9158C" w:rsidP="524D2DBD">
      <w:pPr>
        <w:rPr>
          <w:b/>
          <w:bCs/>
          <w:noProof/>
        </w:rPr>
      </w:pPr>
    </w:p>
    <w:p w14:paraId="0A38B903" w14:textId="77777777" w:rsidR="00E9158C" w:rsidRDefault="00E9158C" w:rsidP="524D2DBD">
      <w:pPr>
        <w:rPr>
          <w:b/>
          <w:bCs/>
          <w:noProof/>
        </w:rPr>
      </w:pPr>
    </w:p>
    <w:p w14:paraId="4F6C89B4" w14:textId="77777777" w:rsidR="00E9158C" w:rsidRDefault="00E9158C" w:rsidP="524D2DBD">
      <w:pPr>
        <w:rPr>
          <w:b/>
          <w:bCs/>
          <w:noProof/>
        </w:rPr>
      </w:pPr>
    </w:p>
    <w:p w14:paraId="15BA86EE" w14:textId="77777777" w:rsidR="00E9158C" w:rsidRDefault="00E9158C" w:rsidP="524D2DBD">
      <w:pPr>
        <w:rPr>
          <w:b/>
          <w:bCs/>
          <w:noProof/>
        </w:rPr>
      </w:pPr>
    </w:p>
    <w:p w14:paraId="66EC33A0" w14:textId="77777777" w:rsidR="00E9158C" w:rsidRDefault="00E9158C" w:rsidP="524D2DBD">
      <w:pPr>
        <w:rPr>
          <w:b/>
          <w:bCs/>
          <w:noProof/>
        </w:rPr>
      </w:pPr>
    </w:p>
    <w:p w14:paraId="316374D6" w14:textId="77777777" w:rsidR="00E9158C" w:rsidRDefault="00E9158C" w:rsidP="524D2DBD">
      <w:pPr>
        <w:rPr>
          <w:b/>
          <w:bCs/>
          <w:noProof/>
        </w:rPr>
      </w:pPr>
    </w:p>
    <w:p w14:paraId="64FC79B4" w14:textId="77777777" w:rsidR="00E9158C" w:rsidRDefault="00E9158C" w:rsidP="524D2DBD">
      <w:pPr>
        <w:rPr>
          <w:b/>
          <w:bCs/>
          <w:noProof/>
        </w:rPr>
      </w:pPr>
    </w:p>
    <w:p w14:paraId="5CB0C017" w14:textId="77777777" w:rsidR="00E9158C" w:rsidRDefault="00E9158C" w:rsidP="524D2DBD">
      <w:pPr>
        <w:rPr>
          <w:b/>
          <w:bCs/>
          <w:noProof/>
        </w:rPr>
      </w:pPr>
    </w:p>
    <w:p w14:paraId="6163F999" w14:textId="77777777" w:rsidR="00E9158C" w:rsidRDefault="00E9158C" w:rsidP="524D2DBD">
      <w:pPr>
        <w:rPr>
          <w:b/>
          <w:bCs/>
          <w:noProof/>
        </w:rPr>
      </w:pPr>
    </w:p>
    <w:p w14:paraId="58D0B52A" w14:textId="77777777" w:rsidR="00E9158C" w:rsidRDefault="00E9158C" w:rsidP="524D2DBD">
      <w:pPr>
        <w:rPr>
          <w:b/>
          <w:bCs/>
          <w:noProof/>
        </w:rPr>
      </w:pPr>
    </w:p>
    <w:p w14:paraId="28F8D11B" w14:textId="77777777" w:rsidR="00E9158C" w:rsidRDefault="00E9158C" w:rsidP="524D2DBD">
      <w:pPr>
        <w:rPr>
          <w:b/>
          <w:bCs/>
          <w:noProof/>
        </w:rPr>
      </w:pPr>
    </w:p>
    <w:p w14:paraId="3994D9AA" w14:textId="77777777" w:rsidR="00E9158C" w:rsidRDefault="00E9158C" w:rsidP="524D2DBD">
      <w:pPr>
        <w:rPr>
          <w:b/>
          <w:bCs/>
          <w:noProof/>
        </w:rPr>
      </w:pPr>
    </w:p>
    <w:p w14:paraId="2AC877FF" w14:textId="77777777" w:rsidR="00E9158C" w:rsidRDefault="00E9158C" w:rsidP="524D2DBD">
      <w:pPr>
        <w:rPr>
          <w:b/>
          <w:bCs/>
          <w:noProof/>
        </w:rPr>
      </w:pPr>
    </w:p>
    <w:p w14:paraId="6D588683" w14:textId="77777777" w:rsidR="00E9158C" w:rsidRDefault="00E9158C" w:rsidP="524D2DBD">
      <w:pPr>
        <w:rPr>
          <w:b/>
          <w:bCs/>
          <w:noProof/>
        </w:rPr>
      </w:pPr>
    </w:p>
    <w:p w14:paraId="7C35BDAE" w14:textId="77777777" w:rsidR="00E9158C" w:rsidRDefault="00E9158C" w:rsidP="524D2DBD">
      <w:pPr>
        <w:rPr>
          <w:b/>
          <w:bCs/>
          <w:noProof/>
        </w:rPr>
      </w:pPr>
    </w:p>
    <w:p w14:paraId="7B98B7B7" w14:textId="5B7CFFD3" w:rsidR="00E9158C" w:rsidRDefault="0095393B" w:rsidP="524D2DBD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2064" behindDoc="1" locked="0" layoutInCell="1" allowOverlap="1" wp14:anchorId="1F8D9BF1" wp14:editId="4BA4693F">
            <wp:simplePos x="0" y="0"/>
            <wp:positionH relativeFrom="column">
              <wp:posOffset>364402</wp:posOffset>
            </wp:positionH>
            <wp:positionV relativeFrom="paragraph">
              <wp:posOffset>-55319</wp:posOffset>
            </wp:positionV>
            <wp:extent cx="4873472" cy="3647824"/>
            <wp:effectExtent l="0" t="0" r="3810" b="0"/>
            <wp:wrapNone/>
            <wp:docPr id="6987482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72" cy="3647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6D0F1" w14:textId="4832326F" w:rsidR="00E9158C" w:rsidRDefault="00E9158C" w:rsidP="524D2DBD">
      <w:pPr>
        <w:rPr>
          <w:b/>
          <w:bCs/>
          <w:noProof/>
        </w:rPr>
      </w:pPr>
    </w:p>
    <w:p w14:paraId="7BA45254" w14:textId="7BDD0378" w:rsidR="00E9158C" w:rsidRDefault="00E9158C" w:rsidP="524D2DBD">
      <w:pPr>
        <w:rPr>
          <w:b/>
          <w:bCs/>
          <w:noProof/>
        </w:rPr>
      </w:pPr>
    </w:p>
    <w:p w14:paraId="5185AD2E" w14:textId="79403F3D" w:rsidR="00E9158C" w:rsidRDefault="00E9158C" w:rsidP="524D2DBD">
      <w:pPr>
        <w:rPr>
          <w:b/>
          <w:bCs/>
          <w:noProof/>
        </w:rPr>
      </w:pPr>
    </w:p>
    <w:p w14:paraId="2640E19C" w14:textId="77777777" w:rsidR="00E9158C" w:rsidRDefault="00E9158C" w:rsidP="524D2DBD">
      <w:pPr>
        <w:rPr>
          <w:b/>
          <w:bCs/>
          <w:noProof/>
        </w:rPr>
      </w:pPr>
    </w:p>
    <w:p w14:paraId="24B41C9E" w14:textId="611EAFBD" w:rsidR="00E9158C" w:rsidRDefault="00E9158C" w:rsidP="524D2DBD">
      <w:pPr>
        <w:rPr>
          <w:b/>
          <w:bCs/>
          <w:noProof/>
        </w:rPr>
      </w:pPr>
    </w:p>
    <w:p w14:paraId="10F9A2A8" w14:textId="7637F348" w:rsidR="00E9158C" w:rsidRPr="0075369D" w:rsidRDefault="00E9158C" w:rsidP="524D2DBD">
      <w:pPr>
        <w:rPr>
          <w:b/>
          <w:bCs/>
          <w:noProof/>
        </w:rPr>
      </w:pPr>
    </w:p>
    <w:sectPr w:rsidR="00E9158C" w:rsidRPr="0075369D" w:rsidSect="00E57CB2">
      <w:headerReference w:type="default" r:id="rId27"/>
      <w:footerReference w:type="default" r:id="rId28"/>
      <w:type w:val="continuous"/>
      <w:pgSz w:w="11906" w:h="16838" w:code="9"/>
      <w:pgMar w:top="1440" w:right="1440" w:bottom="1440" w:left="1440" w:header="709" w:footer="431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4608C" w14:textId="77777777" w:rsidR="00C3533A" w:rsidRDefault="00C3533A" w:rsidP="001205A1">
      <w:r>
        <w:separator/>
      </w:r>
    </w:p>
  </w:endnote>
  <w:endnote w:type="continuationSeparator" w:id="0">
    <w:p w14:paraId="2306F614" w14:textId="77777777" w:rsidR="00C3533A" w:rsidRDefault="00C3533A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97884697"/>
      <w:docPartObj>
        <w:docPartGallery w:val="Page Numbers (Bottom of Page)"/>
        <w:docPartUnique/>
      </w:docPartObj>
    </w:sdtPr>
    <w:sdtContent>
      <w:p w14:paraId="244C3C2A" w14:textId="77777777" w:rsidR="001205A1" w:rsidRDefault="001205A1" w:rsidP="001739D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separate"/>
        </w:r>
        <w:r w:rsidR="007B0740">
          <w:rPr>
            <w:rStyle w:val="Nmerodepgina"/>
            <w:noProof/>
            <w:lang w:bidi="es-ES"/>
          </w:rPr>
          <w:t>2</w:t>
        </w:r>
        <w:r>
          <w:rPr>
            <w:rStyle w:val="Nmerodepgina"/>
            <w:lang w:bidi="es-ES"/>
          </w:rPr>
          <w:fldChar w:fldCharType="end"/>
        </w:r>
      </w:p>
    </w:sdtContent>
  </w:sdt>
  <w:p w14:paraId="1BACD500" w14:textId="77777777" w:rsidR="001205A1" w:rsidRDefault="001205A1" w:rsidP="001205A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518E" w14:textId="3538DB60" w:rsidR="00E57CB2" w:rsidRDefault="00E57CB2" w:rsidP="001739D4">
    <w:pPr>
      <w:pStyle w:val="Piedepgina"/>
      <w:framePr w:wrap="none" w:vAnchor="text" w:hAnchor="margin" w:xAlign="right" w:y="1"/>
      <w:rPr>
        <w:rStyle w:val="Nmerodepgina"/>
      </w:rPr>
    </w:pPr>
  </w:p>
  <w:p w14:paraId="6D434818" w14:textId="77777777" w:rsidR="00E57CB2" w:rsidRDefault="00E57C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AB535" w14:textId="77777777" w:rsidR="00C3533A" w:rsidRDefault="00C3533A" w:rsidP="001205A1">
      <w:r>
        <w:separator/>
      </w:r>
    </w:p>
  </w:footnote>
  <w:footnote w:type="continuationSeparator" w:id="0">
    <w:p w14:paraId="07ABD565" w14:textId="77777777" w:rsidR="00C3533A" w:rsidRDefault="00C3533A" w:rsidP="0012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126AAB" w14:paraId="037BAC9A" w14:textId="77777777" w:rsidTr="1B126AAB">
      <w:trPr>
        <w:trHeight w:val="300"/>
      </w:trPr>
      <w:tc>
        <w:tcPr>
          <w:tcW w:w="3005" w:type="dxa"/>
        </w:tcPr>
        <w:p w14:paraId="663E662D" w14:textId="16B149B8" w:rsidR="1B126AAB" w:rsidRDefault="1B126AAB" w:rsidP="1B126AAB">
          <w:pPr>
            <w:pStyle w:val="Encabezado"/>
            <w:ind w:left="-115"/>
          </w:pPr>
        </w:p>
      </w:tc>
      <w:tc>
        <w:tcPr>
          <w:tcW w:w="3005" w:type="dxa"/>
        </w:tcPr>
        <w:p w14:paraId="43CD9A31" w14:textId="341F166F" w:rsidR="1B126AAB" w:rsidRDefault="1B126AAB" w:rsidP="1B126AAB">
          <w:pPr>
            <w:pStyle w:val="Encabezado"/>
            <w:jc w:val="center"/>
          </w:pPr>
        </w:p>
      </w:tc>
      <w:tc>
        <w:tcPr>
          <w:tcW w:w="3005" w:type="dxa"/>
        </w:tcPr>
        <w:p w14:paraId="6DA477B4" w14:textId="402DB793" w:rsidR="1B126AAB" w:rsidRDefault="1B126AAB" w:rsidP="1B126AAB">
          <w:pPr>
            <w:pStyle w:val="Encabezado"/>
            <w:ind w:right="-115"/>
            <w:jc w:val="right"/>
          </w:pPr>
        </w:p>
      </w:tc>
    </w:tr>
  </w:tbl>
  <w:p w14:paraId="33DDF2BD" w14:textId="7BD6E816" w:rsidR="1B126AAB" w:rsidRDefault="1B126AAB" w:rsidP="1B126A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126AAB" w14:paraId="43AD187A" w14:textId="77777777" w:rsidTr="1B126AAB">
      <w:trPr>
        <w:trHeight w:val="300"/>
      </w:trPr>
      <w:tc>
        <w:tcPr>
          <w:tcW w:w="3005" w:type="dxa"/>
        </w:tcPr>
        <w:p w14:paraId="50F63100" w14:textId="12B7DCAD" w:rsidR="1B126AAB" w:rsidRDefault="1B126AAB" w:rsidP="1B126AAB">
          <w:pPr>
            <w:pStyle w:val="Encabezado"/>
            <w:ind w:left="-115"/>
          </w:pPr>
        </w:p>
      </w:tc>
      <w:tc>
        <w:tcPr>
          <w:tcW w:w="3005" w:type="dxa"/>
        </w:tcPr>
        <w:p w14:paraId="4DA967A0" w14:textId="201734BB" w:rsidR="1B126AAB" w:rsidRDefault="1B126AAB" w:rsidP="1B126AAB">
          <w:pPr>
            <w:pStyle w:val="Encabezado"/>
            <w:jc w:val="center"/>
          </w:pPr>
        </w:p>
      </w:tc>
      <w:tc>
        <w:tcPr>
          <w:tcW w:w="3005" w:type="dxa"/>
        </w:tcPr>
        <w:p w14:paraId="5D55B8AD" w14:textId="0B3A90DC" w:rsidR="1B126AAB" w:rsidRDefault="1B126AAB" w:rsidP="1B126AAB">
          <w:pPr>
            <w:pStyle w:val="Encabezado"/>
            <w:ind w:right="-115"/>
            <w:jc w:val="right"/>
          </w:pPr>
        </w:p>
      </w:tc>
    </w:tr>
  </w:tbl>
  <w:p w14:paraId="77F068AE" w14:textId="0B853FA5" w:rsidR="1B126AAB" w:rsidRDefault="1B126AAB" w:rsidP="1B126A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DA5"/>
    <w:multiLevelType w:val="multilevel"/>
    <w:tmpl w:val="521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B85"/>
    <w:multiLevelType w:val="multilevel"/>
    <w:tmpl w:val="873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508C"/>
    <w:multiLevelType w:val="multilevel"/>
    <w:tmpl w:val="9F4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1C6B"/>
    <w:multiLevelType w:val="hybridMultilevel"/>
    <w:tmpl w:val="A3D838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C2C6B"/>
    <w:multiLevelType w:val="hybridMultilevel"/>
    <w:tmpl w:val="5BFE9FC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5369FE"/>
    <w:multiLevelType w:val="multilevel"/>
    <w:tmpl w:val="15F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E20BF"/>
    <w:multiLevelType w:val="hybridMultilevel"/>
    <w:tmpl w:val="8CEA5E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F0EF7"/>
    <w:multiLevelType w:val="multilevel"/>
    <w:tmpl w:val="883C0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0FB1D48"/>
    <w:multiLevelType w:val="multilevel"/>
    <w:tmpl w:val="223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504FF"/>
    <w:multiLevelType w:val="hybridMultilevel"/>
    <w:tmpl w:val="B98CAB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63BEC"/>
    <w:multiLevelType w:val="hybridMultilevel"/>
    <w:tmpl w:val="230CF2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398372">
    <w:abstractNumId w:val="7"/>
  </w:num>
  <w:num w:numId="2" w16cid:durableId="284049182">
    <w:abstractNumId w:val="4"/>
  </w:num>
  <w:num w:numId="3" w16cid:durableId="1033920913">
    <w:abstractNumId w:val="9"/>
  </w:num>
  <w:num w:numId="4" w16cid:durableId="1635329747">
    <w:abstractNumId w:val="2"/>
  </w:num>
  <w:num w:numId="5" w16cid:durableId="1846044546">
    <w:abstractNumId w:val="6"/>
  </w:num>
  <w:num w:numId="6" w16cid:durableId="517742719">
    <w:abstractNumId w:val="1"/>
  </w:num>
  <w:num w:numId="7" w16cid:durableId="761878474">
    <w:abstractNumId w:val="5"/>
  </w:num>
  <w:num w:numId="8" w16cid:durableId="1035694711">
    <w:abstractNumId w:val="0"/>
  </w:num>
  <w:num w:numId="9" w16cid:durableId="1872524954">
    <w:abstractNumId w:val="8"/>
  </w:num>
  <w:num w:numId="10" w16cid:durableId="1463887500">
    <w:abstractNumId w:val="10"/>
  </w:num>
  <w:num w:numId="11" w16cid:durableId="160976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D7"/>
    <w:rsid w:val="0000352C"/>
    <w:rsid w:val="00025DF8"/>
    <w:rsid w:val="000C4ED1"/>
    <w:rsid w:val="001205A1"/>
    <w:rsid w:val="00193C33"/>
    <w:rsid w:val="0024554B"/>
    <w:rsid w:val="00252B43"/>
    <w:rsid w:val="002560A5"/>
    <w:rsid w:val="002623FE"/>
    <w:rsid w:val="002877E8"/>
    <w:rsid w:val="002A2A4E"/>
    <w:rsid w:val="002A6CC4"/>
    <w:rsid w:val="002B0D15"/>
    <w:rsid w:val="002E7C4E"/>
    <w:rsid w:val="0031055C"/>
    <w:rsid w:val="00337BD1"/>
    <w:rsid w:val="00340D9A"/>
    <w:rsid w:val="00371EE1"/>
    <w:rsid w:val="003A798E"/>
    <w:rsid w:val="00425A99"/>
    <w:rsid w:val="00482023"/>
    <w:rsid w:val="004B3D7D"/>
    <w:rsid w:val="004E420A"/>
    <w:rsid w:val="00541E63"/>
    <w:rsid w:val="00560D67"/>
    <w:rsid w:val="005E6B25"/>
    <w:rsid w:val="005F4F46"/>
    <w:rsid w:val="00602FF9"/>
    <w:rsid w:val="006030D4"/>
    <w:rsid w:val="006645B4"/>
    <w:rsid w:val="00671C67"/>
    <w:rsid w:val="006B0664"/>
    <w:rsid w:val="006B1BEE"/>
    <w:rsid w:val="006C60E6"/>
    <w:rsid w:val="006C65EB"/>
    <w:rsid w:val="007471B5"/>
    <w:rsid w:val="0075369D"/>
    <w:rsid w:val="00786C52"/>
    <w:rsid w:val="007A0D91"/>
    <w:rsid w:val="007B0740"/>
    <w:rsid w:val="007C1BAB"/>
    <w:rsid w:val="007C61DC"/>
    <w:rsid w:val="0081120E"/>
    <w:rsid w:val="00841177"/>
    <w:rsid w:val="00852CE2"/>
    <w:rsid w:val="00875729"/>
    <w:rsid w:val="0089516E"/>
    <w:rsid w:val="008E6FC3"/>
    <w:rsid w:val="0095393B"/>
    <w:rsid w:val="009B04AB"/>
    <w:rsid w:val="00A1114F"/>
    <w:rsid w:val="00A15CF7"/>
    <w:rsid w:val="00A24793"/>
    <w:rsid w:val="00A31A5B"/>
    <w:rsid w:val="00A32F0B"/>
    <w:rsid w:val="00A76741"/>
    <w:rsid w:val="00A81248"/>
    <w:rsid w:val="00A84125"/>
    <w:rsid w:val="00A96144"/>
    <w:rsid w:val="00B05959"/>
    <w:rsid w:val="00B137D7"/>
    <w:rsid w:val="00B222AC"/>
    <w:rsid w:val="00B23AEF"/>
    <w:rsid w:val="00B719B9"/>
    <w:rsid w:val="00BD4CEF"/>
    <w:rsid w:val="00BE7D5A"/>
    <w:rsid w:val="00C3533A"/>
    <w:rsid w:val="00C45440"/>
    <w:rsid w:val="00C66528"/>
    <w:rsid w:val="00C66BFC"/>
    <w:rsid w:val="00C673F6"/>
    <w:rsid w:val="00C915F0"/>
    <w:rsid w:val="00CA57D3"/>
    <w:rsid w:val="00CE4B0D"/>
    <w:rsid w:val="00DB779E"/>
    <w:rsid w:val="00E115F5"/>
    <w:rsid w:val="00E331E0"/>
    <w:rsid w:val="00E57CB2"/>
    <w:rsid w:val="00E6484C"/>
    <w:rsid w:val="00E9158C"/>
    <w:rsid w:val="00EC4AA3"/>
    <w:rsid w:val="00EC6A77"/>
    <w:rsid w:val="00FB65B8"/>
    <w:rsid w:val="00FC49AE"/>
    <w:rsid w:val="00FD2FC3"/>
    <w:rsid w:val="00FE6E9B"/>
    <w:rsid w:val="0EC1D353"/>
    <w:rsid w:val="1B126AAB"/>
    <w:rsid w:val="1EEECE11"/>
    <w:rsid w:val="2311ED4D"/>
    <w:rsid w:val="3129A525"/>
    <w:rsid w:val="3643D28F"/>
    <w:rsid w:val="37A35958"/>
    <w:rsid w:val="3C079DEE"/>
    <w:rsid w:val="3FC73B27"/>
    <w:rsid w:val="524D2DBD"/>
    <w:rsid w:val="5773C4F0"/>
    <w:rsid w:val="5AECFB48"/>
    <w:rsid w:val="5E09A6FA"/>
    <w:rsid w:val="5F3A5729"/>
    <w:rsid w:val="6B3FB030"/>
    <w:rsid w:val="78BB8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0D87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FC49AE"/>
  </w:style>
  <w:style w:type="paragraph" w:styleId="Ttulo1">
    <w:name w:val="heading 1"/>
    <w:basedOn w:val="Normal"/>
    <w:next w:val="Normal"/>
    <w:link w:val="Ttulo1Car"/>
    <w:uiPriority w:val="9"/>
    <w:qFormat/>
    <w:rsid w:val="000035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76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Ttulo3">
    <w:name w:val="heading 3"/>
    <w:basedOn w:val="Normal"/>
    <w:next w:val="Normal"/>
    <w:link w:val="Ttulo3C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Ttulo4">
    <w:name w:val="heading 4"/>
    <w:basedOn w:val="Normal"/>
    <w:next w:val="Normal"/>
    <w:link w:val="Ttulo4Car"/>
    <w:uiPriority w:val="3"/>
    <w:qFormat/>
    <w:rsid w:val="0000352C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0"/>
    </w:rPr>
  </w:style>
  <w:style w:type="paragraph" w:styleId="Ttulo5">
    <w:name w:val="heading 5"/>
    <w:basedOn w:val="Normal"/>
    <w:next w:val="Normal"/>
    <w:link w:val="Ttulo5Car"/>
    <w:uiPriority w:val="4"/>
    <w:qFormat/>
    <w:rsid w:val="00340D9A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0352C"/>
    <w:rPr>
      <w:rFonts w:asciiTheme="majorHAnsi" w:eastAsiaTheme="majorEastAsia" w:hAnsiTheme="majorHAnsi" w:cstheme="majorBidi"/>
      <w:b/>
      <w:color w:val="123869" w:themeColor="accent1"/>
      <w:sz w:val="76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Delimitadorgrfico">
    <w:name w:val="Delimitador gráfico"/>
    <w:basedOn w:val="Normal"/>
    <w:uiPriority w:val="7"/>
    <w:qFormat/>
    <w:rsid w:val="00A81248"/>
    <w:rPr>
      <w:sz w:val="10"/>
    </w:rPr>
  </w:style>
  <w:style w:type="character" w:customStyle="1" w:styleId="Ttulo3Car">
    <w:name w:val="Título 3 Car"/>
    <w:basedOn w:val="Fuentedeprrafopredeter"/>
    <w:link w:val="Ttulo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Ttulo4Car">
    <w:name w:val="Título 4 Car"/>
    <w:basedOn w:val="Fuentedeprrafopredeter"/>
    <w:link w:val="Ttulo4"/>
    <w:uiPriority w:val="3"/>
    <w:rsid w:val="0000352C"/>
    <w:rPr>
      <w:rFonts w:eastAsiaTheme="majorEastAsia" w:cstheme="majorBidi"/>
      <w:i/>
      <w:iCs/>
      <w:color w:val="000000" w:themeColor="text1"/>
      <w:sz w:val="30"/>
    </w:rPr>
  </w:style>
  <w:style w:type="paragraph" w:customStyle="1" w:styleId="Texto">
    <w:name w:val="Texto"/>
    <w:basedOn w:val="Normal"/>
    <w:uiPriority w:val="5"/>
    <w:qFormat/>
    <w:rsid w:val="0000352C"/>
    <w:rPr>
      <w:i/>
      <w:color w:val="000000" w:themeColor="text1"/>
      <w:sz w:val="28"/>
    </w:rPr>
  </w:style>
  <w:style w:type="paragraph" w:styleId="Encabezado">
    <w:name w:val="header"/>
    <w:basedOn w:val="Normal"/>
    <w:link w:val="EncabezadoC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6528"/>
  </w:style>
  <w:style w:type="paragraph" w:styleId="Piedepgina">
    <w:name w:val="footer"/>
    <w:basedOn w:val="Normal"/>
    <w:link w:val="PiedepginaC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merodepgina">
    <w:name w:val="page number"/>
    <w:basedOn w:val="Fuentedeprrafopredeter"/>
    <w:uiPriority w:val="99"/>
    <w:semiHidden/>
    <w:rsid w:val="001205A1"/>
  </w:style>
  <w:style w:type="character" w:customStyle="1" w:styleId="Ttulo5Car">
    <w:name w:val="Título 5 Car"/>
    <w:basedOn w:val="Fuentedeprrafopredeter"/>
    <w:link w:val="Ttulo5"/>
    <w:uiPriority w:val="4"/>
    <w:rsid w:val="00340D9A"/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styleId="Textodelmarcadordeposicin">
    <w:name w:val="Placeholder Text"/>
    <w:basedOn w:val="Fuentedeprrafopredeter"/>
    <w:uiPriority w:val="99"/>
    <w:semiHidden/>
    <w:rsid w:val="00C66528"/>
    <w:rPr>
      <w:color w:val="808080"/>
    </w:rPr>
  </w:style>
  <w:style w:type="character" w:styleId="nfasis">
    <w:name w:val="Emphasis"/>
    <w:basedOn w:val="Fuentedeprrafopredeter"/>
    <w:uiPriority w:val="20"/>
    <w:qFormat/>
    <w:rsid w:val="00FC49AE"/>
    <w:rPr>
      <w:i w:val="0"/>
      <w:iCs/>
      <w:color w:val="00C1C7" w:themeColor="accent2"/>
    </w:rPr>
  </w:style>
  <w:style w:type="paragraph" w:styleId="Cita">
    <w:name w:val="Quote"/>
    <w:basedOn w:val="Normal"/>
    <w:next w:val="Normal"/>
    <w:link w:val="CitaCar"/>
    <w:uiPriority w:val="29"/>
    <w:qFormat/>
    <w:rsid w:val="00340D9A"/>
    <w:pPr>
      <w:spacing w:line="192" w:lineRule="auto"/>
      <w:jc w:val="center"/>
    </w:pPr>
    <w:rPr>
      <w:rFonts w:asciiTheme="majorHAnsi" w:hAnsiTheme="majorHAnsi"/>
      <w:iCs/>
      <w:color w:val="123869" w:themeColor="accent1"/>
      <w:sz w:val="66"/>
    </w:rPr>
  </w:style>
  <w:style w:type="character" w:customStyle="1" w:styleId="CitaCar">
    <w:name w:val="Cita Car"/>
    <w:basedOn w:val="Fuentedeprrafopredeter"/>
    <w:link w:val="Cita"/>
    <w:uiPriority w:val="29"/>
    <w:rsid w:val="00340D9A"/>
    <w:rPr>
      <w:rFonts w:asciiTheme="majorHAnsi" w:hAnsiTheme="majorHAnsi"/>
      <w:iCs/>
      <w:color w:val="123869" w:themeColor="accent1"/>
      <w:sz w:val="66"/>
    </w:rPr>
  </w:style>
  <w:style w:type="paragraph" w:styleId="Prrafodelista">
    <w:name w:val="List Paragraph"/>
    <w:basedOn w:val="Normal"/>
    <w:uiPriority w:val="34"/>
    <w:semiHidden/>
    <w:qFormat/>
    <w:rsid w:val="00CA57D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rsid w:val="00CE4B0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4B0D"/>
    <w:rPr>
      <w:color w:val="605E5C"/>
      <w:shd w:val="clear" w:color="auto" w:fill="E1DFDD"/>
    </w:rPr>
  </w:style>
  <w:style w:type="table" w:styleId="Tablaconcuadrcula5oscura">
    <w:name w:val="Grid Table 5 Dark"/>
    <w:basedOn w:val="Tablanormal"/>
    <w:uiPriority w:val="50"/>
    <w:rsid w:val="00025D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6concolores">
    <w:name w:val="Grid Table 6 Colorful"/>
    <w:basedOn w:val="Tablanormal"/>
    <w:uiPriority w:val="51"/>
    <w:rsid w:val="00025D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6B066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D4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386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386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386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3869" w:themeFill="accent1"/>
      </w:tcPr>
    </w:tblStylePr>
    <w:tblStylePr w:type="band1Vert">
      <w:tblPr/>
      <w:tcPr>
        <w:shd w:val="clear" w:color="auto" w:fill="7AAAE8" w:themeFill="accent1" w:themeFillTint="66"/>
      </w:tcPr>
    </w:tblStylePr>
    <w:tblStylePr w:type="band1Horz">
      <w:tblPr/>
      <w:tcPr>
        <w:shd w:val="clear" w:color="auto" w:fill="7AAAE8" w:themeFill="accent1" w:themeFillTint="66"/>
      </w:tcPr>
    </w:tblStylePr>
  </w:style>
  <w:style w:type="table" w:styleId="Tabladecuadrcula4">
    <w:name w:val="Grid Table 4"/>
    <w:basedOn w:val="Tablanormal"/>
    <w:uiPriority w:val="49"/>
    <w:rsid w:val="006B066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mno\AppData\Roaming\Microsoft\Templates\Informe%20del%20estudiante%20de%20Jazz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MarcadorDePosición1</b:Tag>
    <b:SourceType>InternetSite</b:SourceType>
    <b:Guid>{67F57E39-CC2B-4DEC-A351-3782EF1D7820}</b:Guid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2F7D7A-C035-4038-B792-30307ED9F7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del estudiante de Jazz.dotx</Template>
  <TotalTime>0</TotalTime>
  <Pages>11</Pages>
  <Words>678</Words>
  <Characters>4201</Characters>
  <Application>Microsoft Office Word</Application>
  <DocSecurity>0</DocSecurity>
  <Lines>262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2026-05-04T21:24:00Z</dcterms:created>
  <dcterms:modified xsi:type="dcterms:W3CDTF">2026-05-04T21:24:00Z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TII_WORD_DOCUMENT_FILENAME">
    <vt:lpwstr>Trabajo de Investigación Desarrollo de Aplicaciones Android con API REST 1.docx</vt:lpwstr>
  </property>
  <property fmtid="{D5CDD505-2E9C-101B-9397-08002B2CF9AE}" pid="4" name="TII_WORD_DOCUMENT_ID">
    <vt:lpwstr>4d9222bd-783a-49fe-888e-caded93ac239</vt:lpwstr>
  </property>
</Properties>
</file>